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BAC10" w14:textId="77777777" w:rsidR="00CB5BBC" w:rsidRDefault="00CB5BBC" w:rsidP="00C6554A">
      <w:pPr>
        <w:pStyle w:val="Photo"/>
      </w:pPr>
      <w:bookmarkStart w:id="0" w:name="_Hlk27589806"/>
      <w:bookmarkStart w:id="1" w:name="_Toc321147149"/>
      <w:bookmarkStart w:id="2" w:name="_Toc318188227"/>
      <w:bookmarkStart w:id="3" w:name="_Toc318188327"/>
      <w:bookmarkStart w:id="4" w:name="_Toc318189312"/>
      <w:bookmarkStart w:id="5" w:name="_Toc321147011"/>
      <w:bookmarkEnd w:id="0"/>
    </w:p>
    <w:p w14:paraId="7D68DD40" w14:textId="77777777" w:rsidR="00CB5BBC" w:rsidRDefault="00CB5BBC" w:rsidP="00C6554A">
      <w:pPr>
        <w:pStyle w:val="Photo"/>
      </w:pPr>
    </w:p>
    <w:p w14:paraId="131BC9CE" w14:textId="77777777" w:rsidR="00CB5BBC" w:rsidRDefault="00CB5BBC" w:rsidP="00C6554A">
      <w:pPr>
        <w:pStyle w:val="Photo"/>
      </w:pPr>
    </w:p>
    <w:p w14:paraId="5C56360B" w14:textId="36C01EF0" w:rsidR="00C6554A" w:rsidRPr="008B5277" w:rsidRDefault="00227CE7" w:rsidP="00C6554A">
      <w:pPr>
        <w:pStyle w:val="Photo"/>
      </w:pPr>
      <w:r>
        <w:rPr>
          <w:noProof/>
        </w:rPr>
        <w:drawing>
          <wp:inline distT="0" distB="0" distL="0" distR="0" wp14:anchorId="057E9AFD" wp14:editId="194AC8D8">
            <wp:extent cx="4453751" cy="28146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2" cy="283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bookmarkEnd w:id="3"/>
    <w:bookmarkEnd w:id="4"/>
    <w:bookmarkEnd w:id="5"/>
    <w:p w14:paraId="72643609" w14:textId="77777777" w:rsidR="00C6554A" w:rsidRDefault="00D841DF" w:rsidP="00C6554A">
      <w:pPr>
        <w:pStyle w:val="Title"/>
      </w:pPr>
      <w:r w:rsidRPr="001614FE">
        <w:rPr>
          <w:color w:val="D91D36"/>
        </w:rPr>
        <w:t>Adrenaline Sports Resort</w:t>
      </w:r>
    </w:p>
    <w:p w14:paraId="0979E2A5" w14:textId="73358DAB" w:rsidR="00C6554A" w:rsidRPr="001614FE" w:rsidRDefault="001F2073" w:rsidP="00C6554A">
      <w:pPr>
        <w:pStyle w:val="Subtitle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WEBSITE </w:t>
      </w:r>
      <w:r w:rsidR="00D841DF" w:rsidRPr="001614FE">
        <w:rPr>
          <w:color w:val="auto"/>
          <w:sz w:val="28"/>
          <w:szCs w:val="28"/>
        </w:rPr>
        <w:t xml:space="preserve">Report </w:t>
      </w:r>
      <w:r w:rsidR="00947346">
        <w:rPr>
          <w:color w:val="auto"/>
          <w:sz w:val="28"/>
          <w:szCs w:val="28"/>
        </w:rPr>
        <w:t>#1</w:t>
      </w:r>
    </w:p>
    <w:p w14:paraId="3BBA946B" w14:textId="01AE2EB3" w:rsidR="00227CE7" w:rsidRPr="001614FE" w:rsidRDefault="00D841DF" w:rsidP="00C6554A">
      <w:pPr>
        <w:pStyle w:val="ContactInfo"/>
        <w:rPr>
          <w:color w:val="auto"/>
          <w:sz w:val="24"/>
          <w:szCs w:val="24"/>
        </w:rPr>
      </w:pPr>
      <w:r w:rsidRPr="001614FE">
        <w:rPr>
          <w:color w:val="auto"/>
          <w:sz w:val="24"/>
          <w:szCs w:val="24"/>
        </w:rPr>
        <w:t>Lawrence Tam</w:t>
      </w:r>
      <w:r w:rsidR="00C6554A" w:rsidRPr="001614FE">
        <w:rPr>
          <w:color w:val="auto"/>
          <w:sz w:val="24"/>
          <w:szCs w:val="24"/>
        </w:rPr>
        <w:t xml:space="preserve"> </w:t>
      </w:r>
      <w:r w:rsidR="006D0429">
        <w:rPr>
          <w:color w:val="auto"/>
          <w:sz w:val="24"/>
          <w:szCs w:val="24"/>
        </w:rPr>
        <w:t xml:space="preserve">| </w:t>
      </w:r>
      <w:r w:rsidR="00272FB1">
        <w:rPr>
          <w:color w:val="auto"/>
          <w:sz w:val="24"/>
          <w:szCs w:val="24"/>
        </w:rPr>
        <w:t xml:space="preserve"> Web Development Intern </w:t>
      </w:r>
      <w:r w:rsidR="00C6554A" w:rsidRPr="001614FE">
        <w:rPr>
          <w:color w:val="auto"/>
          <w:sz w:val="24"/>
          <w:szCs w:val="24"/>
        </w:rPr>
        <w:t xml:space="preserve">| </w:t>
      </w:r>
      <w:r w:rsidR="00947346">
        <w:rPr>
          <w:color w:val="auto"/>
          <w:sz w:val="24"/>
          <w:szCs w:val="24"/>
        </w:rPr>
        <w:t>January 30</w:t>
      </w:r>
      <w:r w:rsidR="00947346" w:rsidRPr="00947346">
        <w:rPr>
          <w:color w:val="auto"/>
          <w:sz w:val="24"/>
          <w:szCs w:val="24"/>
          <w:vertAlign w:val="superscript"/>
        </w:rPr>
        <w:t>th</w:t>
      </w:r>
      <w:r w:rsidR="00947346">
        <w:rPr>
          <w:color w:val="auto"/>
          <w:sz w:val="24"/>
          <w:szCs w:val="24"/>
        </w:rPr>
        <w:t>, 2019</w:t>
      </w:r>
    </w:p>
    <w:p w14:paraId="23DA4491" w14:textId="77777777" w:rsidR="00227CE7" w:rsidRDefault="00227CE7" w:rsidP="00CB5BBC">
      <w:pPr>
        <w:pStyle w:val="ContactInfo"/>
        <w:jc w:val="left"/>
        <w:rPr>
          <w:color w:val="auto"/>
        </w:rPr>
      </w:pPr>
    </w:p>
    <w:p w14:paraId="1D99EC71" w14:textId="6523E651" w:rsidR="00B57FF8" w:rsidRDefault="00B57FF8" w:rsidP="00F36D0E">
      <w:pPr>
        <w:pStyle w:val="ContactInfo"/>
        <w:jc w:val="left"/>
        <w:rPr>
          <w:color w:val="auto"/>
        </w:rPr>
      </w:pPr>
    </w:p>
    <w:p w14:paraId="2D47AAD0" w14:textId="77777777" w:rsidR="00923033" w:rsidRDefault="00923033" w:rsidP="00F36D0E">
      <w:pPr>
        <w:pStyle w:val="ContactInfo"/>
        <w:jc w:val="left"/>
        <w:rPr>
          <w:color w:val="auto"/>
        </w:rPr>
      </w:pPr>
    </w:p>
    <w:p w14:paraId="7CDDD547" w14:textId="77777777" w:rsidR="00B57FF8" w:rsidRDefault="00B57FF8" w:rsidP="00B57FF8">
      <w:pPr>
        <w:pStyle w:val="ContactInfo"/>
        <w:rPr>
          <w:color w:val="auto"/>
        </w:rPr>
      </w:pPr>
    </w:p>
    <w:p w14:paraId="2F434993" w14:textId="77777777" w:rsidR="00B57FF8" w:rsidRDefault="00B57FF8" w:rsidP="00B57FF8">
      <w:pPr>
        <w:pStyle w:val="ContactInfo"/>
        <w:rPr>
          <w:color w:val="auto"/>
        </w:rPr>
      </w:pPr>
    </w:p>
    <w:p w14:paraId="649C01CA" w14:textId="77777777" w:rsidR="00B57FF8" w:rsidRDefault="00B57FF8" w:rsidP="00B57FF8">
      <w:pPr>
        <w:pStyle w:val="ContactInfo"/>
        <w:rPr>
          <w:color w:val="auto"/>
        </w:rPr>
      </w:pPr>
    </w:p>
    <w:p w14:paraId="11C9281C" w14:textId="436A6B1D" w:rsidR="005E0AD5" w:rsidRDefault="005E0AD5" w:rsidP="00B57FF8">
      <w:pPr>
        <w:pStyle w:val="ContactInfo"/>
        <w:ind w:left="1440" w:firstLine="720"/>
        <w:jc w:val="left"/>
      </w:pPr>
      <w:r>
        <w:t>Table of Contents:</w:t>
      </w:r>
    </w:p>
    <w:p w14:paraId="5FDFA004" w14:textId="77777777" w:rsidR="00B57FF8" w:rsidRDefault="00B57FF8" w:rsidP="00B57FF8">
      <w:pPr>
        <w:pStyle w:val="ContactInfo"/>
      </w:pPr>
    </w:p>
    <w:p w14:paraId="4B4C7AF9" w14:textId="2B33A030" w:rsidR="005E0AD5" w:rsidRDefault="005E0AD5" w:rsidP="00B57FF8">
      <w:pPr>
        <w:pStyle w:val="ContactInfo"/>
        <w:numPr>
          <w:ilvl w:val="0"/>
          <w:numId w:val="17"/>
        </w:numPr>
        <w:jc w:val="left"/>
      </w:pPr>
      <w:r>
        <w:t>Branding</w:t>
      </w:r>
    </w:p>
    <w:p w14:paraId="7695195E" w14:textId="7721C2EB" w:rsidR="005E0AD5" w:rsidRDefault="007F432B" w:rsidP="00B57FF8">
      <w:pPr>
        <w:pStyle w:val="ContactInfo"/>
        <w:numPr>
          <w:ilvl w:val="0"/>
          <w:numId w:val="17"/>
        </w:numPr>
        <w:jc w:val="left"/>
      </w:pPr>
      <w:r>
        <w:t>Current State of Website</w:t>
      </w:r>
      <w:r w:rsidR="00741876">
        <w:t xml:space="preserve"> + Commentary</w:t>
      </w:r>
    </w:p>
    <w:p w14:paraId="771C48DE" w14:textId="284ACEEB" w:rsidR="005E0AD5" w:rsidRDefault="00923033" w:rsidP="00B57FF8">
      <w:pPr>
        <w:pStyle w:val="ContactInfo"/>
        <w:numPr>
          <w:ilvl w:val="0"/>
          <w:numId w:val="17"/>
        </w:numPr>
        <w:jc w:val="left"/>
      </w:pPr>
      <w:r>
        <w:t>Improvements to be Made</w:t>
      </w:r>
    </w:p>
    <w:p w14:paraId="788A58CC" w14:textId="77777777" w:rsidR="00B57FF8" w:rsidRDefault="00B57FF8" w:rsidP="00CB5BBC">
      <w:pPr>
        <w:pStyle w:val="Title"/>
        <w:rPr>
          <w:color w:val="D91436"/>
        </w:rPr>
      </w:pPr>
    </w:p>
    <w:p w14:paraId="05865E4A" w14:textId="720EF30D" w:rsidR="00227CE7" w:rsidRPr="00F12DA5" w:rsidRDefault="00227CE7" w:rsidP="001F2073">
      <w:pPr>
        <w:pStyle w:val="Title"/>
        <w:numPr>
          <w:ilvl w:val="0"/>
          <w:numId w:val="21"/>
        </w:numPr>
        <w:rPr>
          <w:color w:val="D91436"/>
        </w:rPr>
      </w:pPr>
      <w:r w:rsidRPr="00F12DA5">
        <w:rPr>
          <w:color w:val="D91436"/>
        </w:rPr>
        <w:lastRenderedPageBreak/>
        <w:t>Branding</w:t>
      </w:r>
    </w:p>
    <w:p w14:paraId="4330FA03" w14:textId="77777777" w:rsidR="00CB5BBC" w:rsidRPr="00CB5BBC" w:rsidRDefault="00CB5BBC" w:rsidP="00CB5BBC">
      <w:pPr>
        <w:pStyle w:val="Title"/>
      </w:pPr>
    </w:p>
    <w:p w14:paraId="2866F6A9" w14:textId="575D594E" w:rsidR="00227CE7" w:rsidRPr="00CB5BBC" w:rsidRDefault="00227CE7" w:rsidP="00227CE7">
      <w:pPr>
        <w:rPr>
          <w:color w:val="auto"/>
          <w:sz w:val="32"/>
          <w:szCs w:val="32"/>
        </w:rPr>
      </w:pPr>
      <w:r w:rsidRPr="00CB5BBC">
        <w:rPr>
          <w:color w:val="auto"/>
          <w:sz w:val="32"/>
          <w:szCs w:val="32"/>
        </w:rPr>
        <w:t>Color Palette:</w:t>
      </w:r>
    </w:p>
    <w:p w14:paraId="366FFE6A" w14:textId="0D7C2979" w:rsidR="00F36D0E" w:rsidRDefault="00F24679" w:rsidP="00246C52">
      <w:pPr>
        <w:spacing w:after="0" w:line="240" w:lineRule="auto"/>
        <w:rPr>
          <w:rFonts w:ascii="Consolas" w:hAnsi="Consolas"/>
          <w:color w:val="222222"/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>Primary</w:t>
      </w:r>
      <w:r w:rsidR="00227CE7" w:rsidRPr="001614FE">
        <w:rPr>
          <w:rFonts w:ascii="Consolas" w:hAnsi="Consolas"/>
          <w:color w:val="222222"/>
          <w:sz w:val="24"/>
          <w:szCs w:val="24"/>
        </w:rPr>
        <w:t xml:space="preserve"> -- </w:t>
      </w:r>
      <w:r w:rsidR="007E5767">
        <w:rPr>
          <w:rFonts w:ascii="Consolas" w:hAnsi="Consolas"/>
          <w:color w:val="222222"/>
          <w:sz w:val="24"/>
          <w:szCs w:val="24"/>
        </w:rPr>
        <w:tab/>
      </w:r>
      <w:r w:rsidR="001614FE" w:rsidRPr="001614FE">
        <w:rPr>
          <w:rFonts w:ascii="Consolas" w:hAnsi="Consolas"/>
          <w:color w:val="D91D36"/>
          <w:sz w:val="24"/>
          <w:szCs w:val="24"/>
        </w:rPr>
        <w:t xml:space="preserve">(Alizarin Red) </w:t>
      </w:r>
      <w:r w:rsidR="001614FE" w:rsidRPr="001614FE">
        <w:rPr>
          <w:rFonts w:ascii="Consolas" w:hAnsi="Consolas"/>
          <w:color w:val="auto"/>
          <w:sz w:val="24"/>
          <w:szCs w:val="24"/>
        </w:rPr>
        <w:t xml:space="preserve">: </w:t>
      </w:r>
      <w:r w:rsidR="00227CE7" w:rsidRPr="001614FE">
        <w:rPr>
          <w:rFonts w:ascii="Consolas" w:hAnsi="Consolas"/>
          <w:color w:val="222222"/>
          <w:sz w:val="24"/>
          <w:szCs w:val="24"/>
        </w:rPr>
        <w:t>#D91E36</w:t>
      </w:r>
      <w:r w:rsidR="001614FE" w:rsidRPr="001614FE">
        <w:rPr>
          <w:rFonts w:ascii="Consolas" w:hAnsi="Consolas"/>
          <w:color w:val="222222"/>
          <w:sz w:val="24"/>
          <w:szCs w:val="24"/>
        </w:rPr>
        <w:t xml:space="preserve"> </w:t>
      </w:r>
      <w:r w:rsidR="008E0283" w:rsidRPr="001614FE">
        <w:rPr>
          <w:rFonts w:ascii="Consolas" w:hAnsi="Consolas"/>
          <w:color w:val="222222"/>
          <w:sz w:val="24"/>
          <w:szCs w:val="24"/>
        </w:rPr>
        <w:t>: rgb(217,20,54)</w:t>
      </w:r>
    </w:p>
    <w:p w14:paraId="7E9B1271" w14:textId="77777777" w:rsidR="00246C52" w:rsidRPr="00246C52" w:rsidRDefault="00246C52" w:rsidP="007E5767">
      <w:pPr>
        <w:shd w:val="clear" w:color="auto" w:fill="FFFFFF"/>
        <w:spacing w:before="0" w:after="0" w:line="240" w:lineRule="auto"/>
        <w:ind w:left="2160" w:firstLine="720"/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</w:pPr>
      <w:r w:rsidRPr="00246C52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>color red</w:t>
      </w:r>
    </w:p>
    <w:p w14:paraId="1E1F7968" w14:textId="257F3893" w:rsidR="00246C52" w:rsidRDefault="00246C52" w:rsidP="007E5767">
      <w:pPr>
        <w:shd w:val="clear" w:color="auto" w:fill="FFFFFF"/>
        <w:spacing w:before="0" w:after="0" w:line="240" w:lineRule="auto"/>
        <w:ind w:left="3600"/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</w:pPr>
      <w:r w:rsidRPr="00246C52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 xml:space="preserve">Red. The color red has a reputation for stimulating adrenaline and blood pressure. </w:t>
      </w:r>
      <w:r w:rsidR="007E5767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 w:rsidR="007E5767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 w:rsidR="006A3AEB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 w:rsidR="006A3AEB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 w:rsidR="006A3AEB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 w:rsidR="006A3AEB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>–</w:t>
      </w:r>
      <w:r w:rsidRPr="00246C52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 xml:space="preserve"> Google</w:t>
      </w:r>
    </w:p>
    <w:p w14:paraId="6FA1A875" w14:textId="6F4FBDBA" w:rsidR="00246C52" w:rsidRPr="00246C52" w:rsidRDefault="007E5767" w:rsidP="00246C52">
      <w:pPr>
        <w:shd w:val="clear" w:color="auto" w:fill="FFFFFF"/>
        <w:spacing w:before="0" w:after="0" w:line="240" w:lineRule="auto"/>
        <w:ind w:left="1440"/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</w:pPr>
      <w:r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</w:p>
    <w:p w14:paraId="33D7F496" w14:textId="1C5DE809" w:rsidR="00227CE7" w:rsidRDefault="00F24679" w:rsidP="00227CE7">
      <w:pPr>
        <w:rPr>
          <w:rFonts w:ascii="Consolas" w:hAnsi="Consolas"/>
          <w:color w:val="222222"/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>Secondary</w:t>
      </w:r>
      <w:r w:rsidR="00227CE7" w:rsidRPr="001614FE">
        <w:rPr>
          <w:rFonts w:ascii="Consolas" w:hAnsi="Consolas"/>
          <w:color w:val="222222"/>
          <w:sz w:val="24"/>
          <w:szCs w:val="24"/>
        </w:rPr>
        <w:t xml:space="preserve"> </w:t>
      </w:r>
      <w:r w:rsidR="00A313EA">
        <w:rPr>
          <w:rFonts w:ascii="Consolas" w:hAnsi="Consolas"/>
          <w:color w:val="222222"/>
          <w:sz w:val="24"/>
          <w:szCs w:val="24"/>
        </w:rPr>
        <w:t xml:space="preserve">-- </w:t>
      </w:r>
      <w:r w:rsidR="00A313EA">
        <w:rPr>
          <w:rFonts w:ascii="Consolas" w:hAnsi="Consolas"/>
          <w:color w:val="222222"/>
          <w:sz w:val="24"/>
          <w:szCs w:val="24"/>
        </w:rPr>
        <w:tab/>
      </w:r>
      <w:r w:rsidR="008E65B0" w:rsidRPr="008E65B0">
        <w:rPr>
          <w:rFonts w:ascii="Consolas" w:hAnsi="Consolas"/>
          <w:color w:val="EED302"/>
          <w:sz w:val="24"/>
          <w:szCs w:val="24"/>
        </w:rPr>
        <w:t>(Safety Yellow)</w:t>
      </w:r>
      <w:r w:rsidR="008E65B0">
        <w:rPr>
          <w:rFonts w:ascii="Consolas" w:hAnsi="Consolas"/>
          <w:color w:val="222222"/>
          <w:sz w:val="24"/>
          <w:szCs w:val="24"/>
        </w:rPr>
        <w:t xml:space="preserve"> : </w:t>
      </w:r>
      <w:r w:rsidR="00822069">
        <w:rPr>
          <w:rFonts w:ascii="Consolas" w:hAnsi="Consolas"/>
          <w:color w:val="222222"/>
          <w:sz w:val="24"/>
          <w:szCs w:val="24"/>
        </w:rPr>
        <w:t>#</w:t>
      </w:r>
      <w:r w:rsidR="00822069" w:rsidRPr="00822069">
        <w:rPr>
          <w:rFonts w:ascii="Consolas" w:hAnsi="Consolas"/>
          <w:color w:val="222222"/>
          <w:sz w:val="24"/>
          <w:szCs w:val="24"/>
        </w:rPr>
        <w:t>EED302</w:t>
      </w:r>
      <w:r w:rsidR="00822069">
        <w:rPr>
          <w:rFonts w:ascii="Consolas" w:hAnsi="Consolas"/>
          <w:color w:val="222222"/>
          <w:sz w:val="24"/>
          <w:szCs w:val="24"/>
        </w:rPr>
        <w:t xml:space="preserve"> : </w:t>
      </w:r>
      <w:r w:rsidR="008E65B0" w:rsidRPr="008E65B0">
        <w:rPr>
          <w:rFonts w:ascii="Consolas" w:hAnsi="Consolas"/>
          <w:color w:val="222222"/>
          <w:sz w:val="24"/>
          <w:szCs w:val="24"/>
        </w:rPr>
        <w:t>rgb(238,211,2)</w:t>
      </w:r>
    </w:p>
    <w:p w14:paraId="599B5AD0" w14:textId="4C9E3853" w:rsidR="00CA3104" w:rsidRDefault="00CA3104" w:rsidP="00227CE7">
      <w:pPr>
        <w:rPr>
          <w:rFonts w:ascii="Consolas" w:hAnsi="Consolas"/>
          <w:color w:val="222222"/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ab/>
      </w:r>
      <w:r>
        <w:rPr>
          <w:rFonts w:ascii="Consolas" w:hAnsi="Consolas"/>
          <w:color w:val="222222"/>
          <w:sz w:val="24"/>
          <w:szCs w:val="24"/>
        </w:rPr>
        <w:tab/>
      </w:r>
      <w:r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</w:r>
      <w:r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ab/>
        <w:t>Have fun</w:t>
      </w:r>
      <w:r w:rsidR="00D25FB8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 xml:space="preserve"> while we take care of your safety</w:t>
      </w:r>
    </w:p>
    <w:p w14:paraId="062D5111" w14:textId="71596F31" w:rsidR="00F24679" w:rsidRDefault="00F24679" w:rsidP="00D30E77">
      <w:pPr>
        <w:spacing w:before="0" w:after="0"/>
        <w:rPr>
          <w:rFonts w:ascii="Consolas" w:hAnsi="Consolas"/>
          <w:color w:val="222222"/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 xml:space="preserve">Neutral </w:t>
      </w:r>
      <w:r w:rsidR="005A6544">
        <w:rPr>
          <w:rFonts w:ascii="Consolas" w:hAnsi="Consolas"/>
          <w:color w:val="222222"/>
          <w:sz w:val="24"/>
          <w:szCs w:val="24"/>
        </w:rPr>
        <w:t>--</w:t>
      </w:r>
      <w:r>
        <w:rPr>
          <w:rFonts w:ascii="Consolas" w:hAnsi="Consolas"/>
          <w:color w:val="222222"/>
          <w:sz w:val="24"/>
          <w:szCs w:val="24"/>
        </w:rPr>
        <w:t xml:space="preserve"> </w:t>
      </w:r>
      <w:r w:rsidR="00A84F22">
        <w:rPr>
          <w:rFonts w:ascii="Consolas" w:hAnsi="Consolas"/>
          <w:color w:val="222222"/>
          <w:sz w:val="24"/>
          <w:szCs w:val="24"/>
        </w:rPr>
        <w:tab/>
      </w:r>
      <w:r w:rsidR="00ED7ACE">
        <w:rPr>
          <w:rFonts w:ascii="Consolas" w:hAnsi="Consolas"/>
          <w:color w:val="222222"/>
          <w:sz w:val="24"/>
          <w:szCs w:val="24"/>
        </w:rPr>
        <w:t>(Black) : #FFFFF : rgb(0,0,0)</w:t>
      </w:r>
    </w:p>
    <w:p w14:paraId="5EDA512F" w14:textId="4FD730E9" w:rsidR="00BC2662" w:rsidRPr="001614FE" w:rsidRDefault="00BC2662" w:rsidP="00D30E77">
      <w:pPr>
        <w:spacing w:before="0" w:after="0"/>
        <w:rPr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ab/>
      </w:r>
      <w:r>
        <w:rPr>
          <w:rFonts w:ascii="Consolas" w:hAnsi="Consolas"/>
          <w:color w:val="222222"/>
          <w:sz w:val="24"/>
          <w:szCs w:val="24"/>
        </w:rPr>
        <w:tab/>
      </w:r>
      <w:r w:rsidR="007E5767">
        <w:rPr>
          <w:rFonts w:ascii="Consolas" w:hAnsi="Consolas"/>
          <w:color w:val="222222"/>
          <w:sz w:val="24"/>
          <w:szCs w:val="24"/>
        </w:rPr>
        <w:tab/>
      </w:r>
      <w:r w:rsidRPr="00A84F22">
        <w:rPr>
          <w:rFonts w:ascii="Consolas" w:hAnsi="Consolas"/>
          <w:color w:val="C3C3C3"/>
          <w:sz w:val="24"/>
          <w:szCs w:val="24"/>
        </w:rPr>
        <w:t>(</w:t>
      </w:r>
      <w:r w:rsidR="00A84F22" w:rsidRPr="00A84F22">
        <w:rPr>
          <w:rFonts w:ascii="Consolas" w:hAnsi="Consolas"/>
          <w:color w:val="C3C3C3"/>
          <w:sz w:val="24"/>
          <w:szCs w:val="24"/>
        </w:rPr>
        <w:t>Silver</w:t>
      </w:r>
      <w:r w:rsidRPr="00A84F22">
        <w:rPr>
          <w:rFonts w:ascii="Consolas" w:hAnsi="Consolas"/>
          <w:color w:val="C3C3C3"/>
          <w:sz w:val="24"/>
          <w:szCs w:val="24"/>
        </w:rPr>
        <w:t>)</w:t>
      </w:r>
      <w:r>
        <w:rPr>
          <w:rFonts w:ascii="Consolas" w:hAnsi="Consolas"/>
          <w:color w:val="222222"/>
          <w:sz w:val="24"/>
          <w:szCs w:val="24"/>
        </w:rPr>
        <w:t xml:space="preserve"> : #C3C3C3 :  rgb(</w:t>
      </w:r>
      <w:r w:rsidR="00AE5237">
        <w:rPr>
          <w:rFonts w:ascii="Consolas" w:hAnsi="Consolas"/>
          <w:color w:val="222222"/>
          <w:sz w:val="24"/>
          <w:szCs w:val="24"/>
        </w:rPr>
        <w:t>195,195,195)</w:t>
      </w:r>
    </w:p>
    <w:p w14:paraId="2BF7466F" w14:textId="02393E3A" w:rsidR="006F7ECC" w:rsidRDefault="00E05F54" w:rsidP="006F7ECC">
      <w:pPr>
        <w:rPr>
          <w:rFonts w:ascii="Consolas" w:hAnsi="Consolas"/>
          <w:color w:val="222222"/>
          <w:sz w:val="24"/>
          <w:szCs w:val="24"/>
        </w:rPr>
      </w:pP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 w:rsidR="006F7ECC">
        <w:rPr>
          <w:sz w:val="24"/>
          <w:szCs w:val="24"/>
        </w:rPr>
        <w:tab/>
      </w:r>
      <w:r w:rsidR="006F7ECC">
        <w:rPr>
          <w:sz w:val="24"/>
          <w:szCs w:val="24"/>
        </w:rPr>
        <w:tab/>
      </w:r>
      <w:r w:rsidR="006F7ECC">
        <w:rPr>
          <w:sz w:val="24"/>
          <w:szCs w:val="24"/>
        </w:rPr>
        <w:tab/>
      </w:r>
      <w:r w:rsidR="006F7ECC">
        <w:rPr>
          <w:sz w:val="24"/>
          <w:szCs w:val="24"/>
        </w:rPr>
        <w:tab/>
      </w:r>
      <w:r w:rsidR="006F7ECC">
        <w:rPr>
          <w:rFonts w:ascii="Consolas" w:eastAsia="Times New Roman" w:hAnsi="Consolas" w:cs="Times New Roman"/>
          <w:color w:val="7F7F7F" w:themeColor="text1" w:themeTint="80"/>
          <w:sz w:val="18"/>
          <w:szCs w:val="18"/>
          <w:lang w:eastAsia="zh-CN"/>
        </w:rPr>
        <w:t>Because white is boring</w:t>
      </w:r>
    </w:p>
    <w:p w14:paraId="0876F6B0" w14:textId="4855C7FF" w:rsidR="006F7ECC" w:rsidRPr="001614FE" w:rsidRDefault="006F7ECC">
      <w:pPr>
        <w:rPr>
          <w:sz w:val="24"/>
          <w:szCs w:val="24"/>
        </w:rPr>
      </w:pPr>
    </w:p>
    <w:p w14:paraId="5E288807" w14:textId="77777777" w:rsidR="00227CE7" w:rsidRPr="003F5A2F" w:rsidRDefault="00227CE7" w:rsidP="00227CE7">
      <w:pPr>
        <w:rPr>
          <w:rFonts w:ascii="Consolas" w:hAnsi="Consolas"/>
          <w:color w:val="auto"/>
          <w:sz w:val="32"/>
          <w:szCs w:val="32"/>
        </w:rPr>
      </w:pPr>
      <w:r w:rsidRPr="003F5A2F">
        <w:rPr>
          <w:color w:val="auto"/>
          <w:sz w:val="32"/>
          <w:szCs w:val="32"/>
        </w:rPr>
        <w:t>Fonts:</w:t>
      </w:r>
      <w:r w:rsidRPr="003F5A2F">
        <w:rPr>
          <w:rFonts w:ascii="Consolas" w:hAnsi="Consolas"/>
          <w:color w:val="auto"/>
          <w:sz w:val="32"/>
          <w:szCs w:val="32"/>
        </w:rPr>
        <w:t xml:space="preserve"> </w:t>
      </w:r>
    </w:p>
    <w:p w14:paraId="61AEFC23" w14:textId="77777777" w:rsidR="00C47E1B" w:rsidRDefault="00227CE7" w:rsidP="00D30E77">
      <w:pPr>
        <w:spacing w:before="0"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614FE">
        <w:rPr>
          <w:rFonts w:ascii="Consolas" w:hAnsi="Consolas"/>
          <w:color w:val="222222"/>
          <w:sz w:val="24"/>
          <w:szCs w:val="24"/>
        </w:rPr>
        <w:t>P</w:t>
      </w:r>
      <w:r w:rsidR="00667B88">
        <w:rPr>
          <w:rFonts w:ascii="Consolas" w:hAnsi="Consolas"/>
          <w:color w:val="222222"/>
          <w:sz w:val="24"/>
          <w:szCs w:val="24"/>
        </w:rPr>
        <w:t>rimary</w:t>
      </w:r>
      <w:r w:rsidRPr="001614FE">
        <w:rPr>
          <w:rFonts w:ascii="Consolas" w:hAnsi="Consolas"/>
          <w:color w:val="222222"/>
          <w:sz w:val="24"/>
          <w:szCs w:val="24"/>
        </w:rPr>
        <w:t xml:space="preserve"> </w:t>
      </w:r>
      <w:r w:rsidR="00B708E4">
        <w:rPr>
          <w:rFonts w:ascii="Consolas" w:hAnsi="Consolas"/>
          <w:color w:val="222222"/>
          <w:sz w:val="24"/>
          <w:szCs w:val="24"/>
        </w:rPr>
        <w:t>–</w:t>
      </w:r>
      <w:r w:rsidR="00A56E32" w:rsidRPr="00667B88">
        <w:rPr>
          <w:rFonts w:ascii="Montalban" w:hAnsi="Montalban"/>
          <w:color w:val="222222"/>
          <w:sz w:val="24"/>
          <w:szCs w:val="24"/>
        </w:rPr>
        <w:t xml:space="preserve"> </w:t>
      </w:r>
      <w:r w:rsidRPr="00667B88">
        <w:rPr>
          <w:rFonts w:ascii="Montalban" w:hAnsi="Montalban"/>
          <w:color w:val="222222"/>
          <w:sz w:val="24"/>
          <w:szCs w:val="24"/>
        </w:rPr>
        <w:t>Montalban</w:t>
      </w:r>
      <w:r w:rsidR="002B281F">
        <w:rPr>
          <w:rFonts w:ascii="Montalban" w:hAnsi="Montalban"/>
          <w:color w:val="222222"/>
          <w:sz w:val="24"/>
          <w:szCs w:val="24"/>
        </w:rPr>
        <w:t xml:space="preserve"> (</w:t>
      </w:r>
      <w:r w:rsidR="00701E4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bold display face) </w:t>
      </w:r>
    </w:p>
    <w:p w14:paraId="755D2E58" w14:textId="3617E4D9" w:rsidR="00B708E4" w:rsidRDefault="0067135B" w:rsidP="00D30E77">
      <w:pPr>
        <w:spacing w:before="0" w:after="0"/>
        <w:ind w:left="1440" w:firstLine="720"/>
        <w:rPr>
          <w:color w:val="0000FF"/>
          <w:u w:val="single"/>
        </w:rPr>
      </w:pPr>
      <w:hyperlink r:id="rId8" w:history="1">
        <w:r w:rsidR="00C47E1B" w:rsidRPr="00ED57D1">
          <w:rPr>
            <w:rStyle w:val="Hyperlink"/>
          </w:rPr>
          <w:t>https://www.dafont.com/montalban.font</w:t>
        </w:r>
      </w:hyperlink>
    </w:p>
    <w:p w14:paraId="4DB326AF" w14:textId="4E12970C" w:rsidR="00101B81" w:rsidRDefault="00101B81" w:rsidP="00D30E77">
      <w:pPr>
        <w:spacing w:before="0" w:after="0"/>
        <w:ind w:left="2160"/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</w:pPr>
      <w:r w:rsidRPr="00B27D16"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  <w:t xml:space="preserve">* </w:t>
      </w:r>
      <w:r w:rsidR="006D73B2"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  <w:t>“</w:t>
      </w:r>
      <w:r w:rsidR="00B27D16" w:rsidRPr="00B27D16"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  <w:t>based heavily on the title and end-credits from the legendary Star Trek II: The Wrath of Khan movie</w:t>
      </w:r>
      <w:r w:rsidR="006D73B2"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  <w:t>” – taken from webpage</w:t>
      </w:r>
    </w:p>
    <w:p w14:paraId="450E2954" w14:textId="77777777" w:rsidR="00D30E77" w:rsidRPr="00B27D16" w:rsidRDefault="00D30E77" w:rsidP="00D30E77">
      <w:pPr>
        <w:spacing w:before="0" w:after="0"/>
        <w:ind w:left="2160"/>
        <w:rPr>
          <w:rFonts w:asciiTheme="majorHAnsi" w:hAnsiTheme="majorHAnsi" w:cs="Arial"/>
          <w:color w:val="7F7F7F" w:themeColor="text1" w:themeTint="80"/>
          <w:sz w:val="20"/>
          <w:szCs w:val="20"/>
          <w:shd w:val="clear" w:color="auto" w:fill="FFFFFF"/>
        </w:rPr>
      </w:pPr>
    </w:p>
    <w:p w14:paraId="7B73EDC9" w14:textId="263047A4" w:rsidR="00C47E1B" w:rsidRDefault="00667B88" w:rsidP="00D30E77">
      <w:pPr>
        <w:spacing w:before="0" w:after="0"/>
        <w:rPr>
          <w:rFonts w:ascii="Consolas" w:hAnsi="Consolas"/>
          <w:color w:val="222222"/>
          <w:sz w:val="24"/>
          <w:szCs w:val="24"/>
        </w:rPr>
      </w:pPr>
      <w:r>
        <w:rPr>
          <w:rFonts w:ascii="Consolas" w:hAnsi="Consolas"/>
          <w:color w:val="222222"/>
          <w:sz w:val="24"/>
          <w:szCs w:val="24"/>
        </w:rPr>
        <w:t xml:space="preserve">Secondary </w:t>
      </w:r>
      <w:r w:rsidR="002B281F">
        <w:rPr>
          <w:rFonts w:ascii="Consolas" w:hAnsi="Consolas"/>
          <w:color w:val="222222"/>
          <w:sz w:val="24"/>
          <w:szCs w:val="24"/>
        </w:rPr>
        <w:t>–</w:t>
      </w:r>
      <w:r>
        <w:rPr>
          <w:rFonts w:ascii="Consolas" w:hAnsi="Consolas"/>
          <w:color w:val="222222"/>
          <w:sz w:val="24"/>
          <w:szCs w:val="24"/>
        </w:rPr>
        <w:t xml:space="preserve"> </w:t>
      </w:r>
      <w:r w:rsidR="00CD373A">
        <w:rPr>
          <w:rFonts w:ascii="Consolas" w:hAnsi="Consolas"/>
          <w:color w:val="222222"/>
          <w:sz w:val="24"/>
          <w:szCs w:val="24"/>
        </w:rPr>
        <w:t>Dubai</w:t>
      </w:r>
      <w:r w:rsidR="002B281F">
        <w:rPr>
          <w:rFonts w:ascii="Consolas" w:hAnsi="Consolas"/>
          <w:color w:val="222222"/>
          <w:sz w:val="24"/>
          <w:szCs w:val="24"/>
        </w:rPr>
        <w:t xml:space="preserve"> </w:t>
      </w:r>
    </w:p>
    <w:p w14:paraId="2DEEA657" w14:textId="599B4A05" w:rsidR="00667B88" w:rsidRDefault="0067135B" w:rsidP="00D30E77">
      <w:pPr>
        <w:spacing w:before="0" w:after="0"/>
        <w:ind w:left="1440" w:firstLine="720"/>
      </w:pPr>
      <w:hyperlink r:id="rId9" w:history="1">
        <w:r w:rsidR="00C47E1B" w:rsidRPr="00ED57D1">
          <w:rPr>
            <w:rStyle w:val="Hyperlink"/>
          </w:rPr>
          <w:t>https://dubaifont.com/</w:t>
        </w:r>
      </w:hyperlink>
    </w:p>
    <w:p w14:paraId="59641FC6" w14:textId="07C60A45" w:rsidR="00D30E77" w:rsidRDefault="00741876" w:rsidP="00D30E77">
      <w:pPr>
        <w:spacing w:before="0" w:after="0"/>
      </w:pPr>
      <w:r>
        <w:tab/>
      </w:r>
      <w:r>
        <w:tab/>
      </w:r>
      <w:r>
        <w:tab/>
        <w:t xml:space="preserve">* </w:t>
      </w:r>
      <w:r w:rsidR="00861E6F">
        <w:t xml:space="preserve">young, dynamic, </w:t>
      </w:r>
      <w:r w:rsidR="00101B81">
        <w:t>full of passion and energy</w:t>
      </w:r>
      <w:r>
        <w:t xml:space="preserve"> </w:t>
      </w:r>
    </w:p>
    <w:p w14:paraId="5384B874" w14:textId="6BCEE540" w:rsidR="00D30E77" w:rsidRDefault="00D30E77" w:rsidP="00D30E77">
      <w:pPr>
        <w:spacing w:before="0" w:after="0"/>
      </w:pPr>
      <w:r>
        <w:tab/>
      </w:r>
      <w:r>
        <w:tab/>
      </w:r>
      <w:r>
        <w:tab/>
        <w:t>* sans-serif (IMPORTANT for digital readability)</w:t>
      </w:r>
    </w:p>
    <w:p w14:paraId="7F67959E" w14:textId="7B900B4A" w:rsidR="00087FAA" w:rsidRDefault="00087FAA" w:rsidP="00087FAA">
      <w:pPr>
        <w:rPr>
          <w:rFonts w:ascii="Consolas" w:hAnsi="Consolas"/>
          <w:color w:val="222222"/>
          <w:sz w:val="24"/>
          <w:szCs w:val="24"/>
        </w:rPr>
      </w:pPr>
    </w:p>
    <w:p w14:paraId="600E05AD" w14:textId="14FC97FD" w:rsidR="00087FAA" w:rsidRDefault="00087FAA" w:rsidP="00087FAA">
      <w:pPr>
        <w:rPr>
          <w:rFonts w:ascii="Consolas" w:hAnsi="Consolas"/>
          <w:color w:val="222222"/>
          <w:sz w:val="24"/>
          <w:szCs w:val="24"/>
        </w:rPr>
      </w:pPr>
    </w:p>
    <w:p w14:paraId="395F8C18" w14:textId="218E3DA0" w:rsidR="00087FAA" w:rsidRDefault="00087FAA" w:rsidP="00087FAA">
      <w:pPr>
        <w:rPr>
          <w:rFonts w:ascii="Consolas" w:hAnsi="Consolas"/>
          <w:color w:val="222222"/>
          <w:sz w:val="24"/>
          <w:szCs w:val="24"/>
        </w:rPr>
      </w:pPr>
    </w:p>
    <w:p w14:paraId="68DEF2D9" w14:textId="4C1752DC" w:rsidR="00087FAA" w:rsidRDefault="00087FAA" w:rsidP="00087FAA">
      <w:pPr>
        <w:rPr>
          <w:rFonts w:ascii="Consolas" w:hAnsi="Consolas"/>
          <w:color w:val="222222"/>
          <w:sz w:val="24"/>
          <w:szCs w:val="24"/>
        </w:rPr>
      </w:pPr>
    </w:p>
    <w:p w14:paraId="16E8A981" w14:textId="6F73D8CE" w:rsidR="00087FAA" w:rsidRDefault="00087FAA" w:rsidP="00087FAA">
      <w:pPr>
        <w:rPr>
          <w:rFonts w:ascii="Consolas" w:hAnsi="Consolas"/>
          <w:color w:val="222222"/>
          <w:sz w:val="24"/>
          <w:szCs w:val="24"/>
        </w:rPr>
      </w:pPr>
    </w:p>
    <w:p w14:paraId="4A51382B" w14:textId="28E4A1AA" w:rsidR="003B6ED7" w:rsidRDefault="003B6ED7" w:rsidP="00087FAA">
      <w:pPr>
        <w:rPr>
          <w:rFonts w:ascii="Consolas" w:hAnsi="Consolas"/>
          <w:color w:val="222222"/>
          <w:sz w:val="24"/>
          <w:szCs w:val="24"/>
        </w:rPr>
      </w:pPr>
    </w:p>
    <w:p w14:paraId="661ABAA4" w14:textId="2A771526" w:rsidR="003B6ED7" w:rsidRDefault="003B6ED7" w:rsidP="00087FAA">
      <w:pPr>
        <w:rPr>
          <w:rFonts w:ascii="Consolas" w:hAnsi="Consolas"/>
          <w:color w:val="222222"/>
          <w:sz w:val="24"/>
          <w:szCs w:val="24"/>
        </w:rPr>
      </w:pPr>
    </w:p>
    <w:p w14:paraId="5AAAC9EE" w14:textId="489A5260" w:rsidR="003B6ED7" w:rsidRDefault="003B6ED7" w:rsidP="00087FAA">
      <w:pPr>
        <w:rPr>
          <w:rFonts w:ascii="Consolas" w:hAnsi="Consolas"/>
          <w:color w:val="222222"/>
          <w:sz w:val="24"/>
          <w:szCs w:val="24"/>
        </w:rPr>
      </w:pPr>
    </w:p>
    <w:p w14:paraId="0CFE571C" w14:textId="31E4A1AF" w:rsidR="00B302FA" w:rsidRPr="001F2073" w:rsidRDefault="007F432B" w:rsidP="00D30E77">
      <w:pPr>
        <w:pStyle w:val="Title"/>
        <w:numPr>
          <w:ilvl w:val="0"/>
          <w:numId w:val="21"/>
        </w:numPr>
        <w:tabs>
          <w:tab w:val="center" w:pos="4320"/>
          <w:tab w:val="right" w:pos="8640"/>
        </w:tabs>
        <w:jc w:val="left"/>
        <w:rPr>
          <w:color w:val="D91436"/>
          <w:sz w:val="44"/>
          <w:szCs w:val="44"/>
        </w:rPr>
      </w:pPr>
      <w:r>
        <w:rPr>
          <w:color w:val="D91436"/>
          <w:sz w:val="44"/>
          <w:szCs w:val="44"/>
        </w:rPr>
        <w:t>Current State of Website</w:t>
      </w:r>
      <w:r w:rsidR="00741876">
        <w:rPr>
          <w:color w:val="D91436"/>
          <w:sz w:val="44"/>
          <w:szCs w:val="44"/>
        </w:rPr>
        <w:t xml:space="preserve"> + Commentary</w:t>
      </w:r>
      <w:r w:rsidR="009E7E8E" w:rsidRPr="001F2073">
        <w:rPr>
          <w:color w:val="D91436"/>
          <w:sz w:val="44"/>
          <w:szCs w:val="44"/>
        </w:rPr>
        <w:tab/>
      </w:r>
    </w:p>
    <w:p w14:paraId="50D987FC" w14:textId="5137CC11" w:rsidR="00E15F84" w:rsidRDefault="00B302FA" w:rsidP="001F2073">
      <w:pPr>
        <w:pStyle w:val="Title"/>
        <w:tabs>
          <w:tab w:val="center" w:pos="4320"/>
          <w:tab w:val="right" w:pos="8640"/>
        </w:tabs>
        <w:jc w:val="left"/>
        <w:rPr>
          <w:color w:val="7F7F7F" w:themeColor="text1" w:themeTint="80"/>
          <w:sz w:val="22"/>
        </w:rPr>
      </w:pPr>
      <w:r w:rsidRPr="00B302FA">
        <w:rPr>
          <w:color w:val="7F7F7F" w:themeColor="text1" w:themeTint="80"/>
          <w:sz w:val="22"/>
        </w:rPr>
        <w:t xml:space="preserve">* </w:t>
      </w:r>
      <w:r w:rsidR="00D30E77" w:rsidRPr="00B302FA">
        <w:rPr>
          <w:color w:val="7F7F7F" w:themeColor="text1" w:themeTint="80"/>
          <w:sz w:val="22"/>
        </w:rPr>
        <w:t xml:space="preserve">Bug: Dubai Font is not </w:t>
      </w:r>
      <w:r w:rsidRPr="00B302FA">
        <w:rPr>
          <w:color w:val="7F7F7F" w:themeColor="text1" w:themeTint="80"/>
          <w:sz w:val="22"/>
        </w:rPr>
        <w:t>applied to the website. Must be an oversight in the CSS file</w:t>
      </w:r>
    </w:p>
    <w:p w14:paraId="649C9AD0" w14:textId="66EC1A51" w:rsidR="00E05F54" w:rsidRDefault="00E05F54" w:rsidP="001F2073">
      <w:pPr>
        <w:pStyle w:val="Title"/>
        <w:tabs>
          <w:tab w:val="center" w:pos="4320"/>
          <w:tab w:val="right" w:pos="8640"/>
        </w:tabs>
        <w:jc w:val="left"/>
        <w:rPr>
          <w:color w:val="7F7F7F" w:themeColor="text1" w:themeTint="80"/>
          <w:sz w:val="22"/>
        </w:rPr>
      </w:pPr>
    </w:p>
    <w:p w14:paraId="0ABA7FD4" w14:textId="109A2619" w:rsidR="00E05F54" w:rsidRDefault="00E05F54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Technolo</w:t>
      </w:r>
      <w:r w:rsidR="00CD7476">
        <w:rPr>
          <w:color w:val="000000" w:themeColor="text1"/>
          <w:sz w:val="22"/>
        </w:rPr>
        <w:t>gy Used:</w:t>
      </w:r>
    </w:p>
    <w:p w14:paraId="04B43FAA" w14:textId="17446EC6" w:rsidR="00CD7476" w:rsidRDefault="00CD7476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</w:p>
    <w:p w14:paraId="375A69DD" w14:textId="198A5F10" w:rsidR="00CD7476" w:rsidRDefault="00CD7476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Adobe XD</w:t>
      </w:r>
    </w:p>
    <w:p w14:paraId="6568D976" w14:textId="3434037E" w:rsidR="00CD7476" w:rsidRDefault="00CD7476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HTML, CSS, Javascript</w:t>
      </w:r>
    </w:p>
    <w:p w14:paraId="4A76DADB" w14:textId="49340DC1" w:rsidR="00CD7476" w:rsidRDefault="00CD7476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ReactJS, NodeJS</w:t>
      </w:r>
    </w:p>
    <w:p w14:paraId="6D008B8A" w14:textId="25762E49" w:rsidR="00CD7476" w:rsidRDefault="00CD7476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GoDaddy, Cpanel, PHP plugins</w:t>
      </w:r>
    </w:p>
    <w:p w14:paraId="41DA6768" w14:textId="72BDE628" w:rsidR="004E4E32" w:rsidRDefault="004E4E32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</w:p>
    <w:p w14:paraId="7A338384" w14:textId="254949E1" w:rsidR="004E4E32" w:rsidRDefault="004E4E32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</w:p>
    <w:p w14:paraId="07A3F803" w14:textId="77777777" w:rsidR="004E4E32" w:rsidRPr="00E05F54" w:rsidRDefault="004E4E32" w:rsidP="001F2073">
      <w:pPr>
        <w:pStyle w:val="Title"/>
        <w:tabs>
          <w:tab w:val="center" w:pos="4320"/>
          <w:tab w:val="right" w:pos="8640"/>
        </w:tabs>
        <w:jc w:val="left"/>
        <w:rPr>
          <w:color w:val="000000" w:themeColor="text1"/>
          <w:sz w:val="22"/>
        </w:rPr>
      </w:pPr>
    </w:p>
    <w:p w14:paraId="58A8C4E6" w14:textId="77777777" w:rsidR="001F2073" w:rsidRPr="001F2073" w:rsidRDefault="001F2073" w:rsidP="001F2073">
      <w:pPr>
        <w:pStyle w:val="Title"/>
        <w:tabs>
          <w:tab w:val="center" w:pos="4320"/>
          <w:tab w:val="right" w:pos="8640"/>
        </w:tabs>
        <w:jc w:val="left"/>
        <w:rPr>
          <w:color w:val="D91436"/>
          <w:sz w:val="44"/>
          <w:szCs w:val="44"/>
        </w:rPr>
      </w:pPr>
    </w:p>
    <w:p w14:paraId="38879A14" w14:textId="7D5E20C9" w:rsidR="005E0AD5" w:rsidRPr="00635DFC" w:rsidRDefault="00581F5F" w:rsidP="009E7E8E">
      <w:pPr>
        <w:rPr>
          <w:color w:val="auto"/>
          <w:sz w:val="32"/>
          <w:szCs w:val="32"/>
        </w:rPr>
      </w:pPr>
      <w:r>
        <w:rPr>
          <w:rFonts w:ascii="Consolas" w:hAnsi="Consolas"/>
          <w:noProof/>
          <w:color w:val="222222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63F482" wp14:editId="2B962E41">
            <wp:simplePos x="0" y="0"/>
            <wp:positionH relativeFrom="column">
              <wp:posOffset>2047240</wp:posOffset>
            </wp:positionH>
            <wp:positionV relativeFrom="paragraph">
              <wp:posOffset>4445</wp:posOffset>
            </wp:positionV>
            <wp:extent cx="4319270" cy="2493645"/>
            <wp:effectExtent l="0" t="0" r="508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0AD5">
        <w:rPr>
          <w:color w:val="auto"/>
          <w:sz w:val="32"/>
          <w:szCs w:val="32"/>
        </w:rPr>
        <w:t>Home_1</w:t>
      </w:r>
    </w:p>
    <w:p w14:paraId="7B542D4E" w14:textId="77777777" w:rsidR="009E7E8E" w:rsidRPr="009E7E8E" w:rsidRDefault="009E7E8E" w:rsidP="009E7E8E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* </w:t>
      </w:r>
      <w:r w:rsidR="000F5F27" w:rsidRPr="009E7E8E">
        <w:rPr>
          <w:rFonts w:ascii="Consolas" w:hAnsi="Consolas"/>
          <w:color w:val="auto"/>
          <w:sz w:val="20"/>
          <w:szCs w:val="20"/>
        </w:rPr>
        <w:t>[Top Navigation Bar]</w:t>
      </w:r>
    </w:p>
    <w:p w14:paraId="10E31F4B" w14:textId="70173571" w:rsidR="000F5F27" w:rsidRPr="009E7E8E" w:rsidRDefault="009E7E8E" w:rsidP="009E7E8E">
      <w:pPr>
        <w:spacing w:before="0" w:after="0"/>
        <w:ind w:firstLine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- </w:t>
      </w:r>
      <w:r w:rsidR="000F5F27" w:rsidRPr="009E7E8E">
        <w:rPr>
          <w:rFonts w:ascii="Consolas" w:hAnsi="Consolas"/>
          <w:color w:val="auto"/>
          <w:sz w:val="20"/>
          <w:szCs w:val="20"/>
        </w:rPr>
        <w:t>Static</w:t>
      </w:r>
    </w:p>
    <w:p w14:paraId="4634D4CD" w14:textId="77777777" w:rsidR="009E7E8E" w:rsidRPr="009E7E8E" w:rsidRDefault="009E7E8E" w:rsidP="009E7E8E">
      <w:pPr>
        <w:spacing w:before="0" w:after="0"/>
        <w:ind w:firstLine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- Navigation </w:t>
      </w:r>
    </w:p>
    <w:p w14:paraId="3B919B7D" w14:textId="70E990AF" w:rsidR="002414A1" w:rsidRDefault="009E7E8E" w:rsidP="00080C89">
      <w:pPr>
        <w:spacing w:before="0" w:after="0"/>
        <w:ind w:left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>[Home] [About Us] [FAQ] [Social</w:t>
      </w:r>
      <w:r w:rsidR="00080C89">
        <w:rPr>
          <w:rFonts w:ascii="Consolas" w:hAnsi="Consolas"/>
          <w:color w:val="auto"/>
          <w:sz w:val="20"/>
          <w:szCs w:val="20"/>
        </w:rPr>
        <w:t xml:space="preserve"> Media</w:t>
      </w:r>
      <w:r w:rsidRPr="009E7E8E">
        <w:rPr>
          <w:rFonts w:ascii="Consolas" w:hAnsi="Consolas"/>
          <w:color w:val="auto"/>
          <w:sz w:val="20"/>
          <w:szCs w:val="20"/>
        </w:rPr>
        <w:t>]</w:t>
      </w:r>
    </w:p>
    <w:p w14:paraId="2303CA80" w14:textId="139EA5D9" w:rsidR="00080C89" w:rsidRDefault="00080C89" w:rsidP="00080C89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484D37FE" w14:textId="7AF3BE70" w:rsidR="00080C89" w:rsidRDefault="00DE38A1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DE38A1">
        <w:rPr>
          <w:rFonts w:ascii="Consolas" w:hAnsi="Consolas"/>
          <w:color w:val="auto"/>
          <w:sz w:val="20"/>
          <w:szCs w:val="20"/>
        </w:rPr>
        <w:t>*</w:t>
      </w:r>
      <w:r>
        <w:rPr>
          <w:rFonts w:ascii="Consolas" w:hAnsi="Consolas"/>
          <w:color w:val="auto"/>
          <w:sz w:val="20"/>
          <w:szCs w:val="20"/>
        </w:rPr>
        <w:t xml:space="preserve"> [</w:t>
      </w:r>
      <w:r w:rsidR="00AD775C">
        <w:rPr>
          <w:rFonts w:ascii="Consolas" w:hAnsi="Consolas"/>
          <w:color w:val="auto"/>
          <w:sz w:val="20"/>
          <w:szCs w:val="20"/>
        </w:rPr>
        <w:t>Welcome Banner]</w:t>
      </w:r>
    </w:p>
    <w:p w14:paraId="52822476" w14:textId="38B77E32" w:rsidR="00404152" w:rsidRDefault="00AD775C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Dynamic </w:t>
      </w:r>
      <w:r w:rsidR="004628D9">
        <w:rPr>
          <w:rFonts w:ascii="Consolas" w:hAnsi="Consolas"/>
          <w:color w:val="auto"/>
          <w:sz w:val="20"/>
          <w:szCs w:val="20"/>
        </w:rPr>
        <w:t>GIF</w:t>
      </w:r>
    </w:p>
    <w:p w14:paraId="72711190" w14:textId="67E58844" w:rsidR="004628D9" w:rsidRDefault="004628D9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Choppy</w:t>
      </w:r>
    </w:p>
    <w:p w14:paraId="33D47865" w14:textId="6EE76EB0" w:rsidR="00581F5F" w:rsidRDefault="0026442B" w:rsidP="00DE38A1">
      <w:pPr>
        <w:pBdr>
          <w:bottom w:val="single" w:sz="12" w:space="1" w:color="auto"/>
        </w:pBd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Unedited</w:t>
      </w:r>
    </w:p>
    <w:p w14:paraId="5104866A" w14:textId="7C8B041B" w:rsidR="00581F5F" w:rsidRDefault="00581F5F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7C29706C" w14:textId="56B67BE6" w:rsidR="00581F5F" w:rsidRDefault="00775CE7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Improvements</w:t>
      </w:r>
      <w:r w:rsidR="00581F5F">
        <w:rPr>
          <w:rFonts w:ascii="Consolas" w:hAnsi="Consolas"/>
          <w:color w:val="auto"/>
          <w:sz w:val="20"/>
          <w:szCs w:val="20"/>
        </w:rPr>
        <w:t>:</w:t>
      </w:r>
    </w:p>
    <w:p w14:paraId="31BC07D0" w14:textId="313ED90A" w:rsidR="00775CE7" w:rsidRDefault="00775CE7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collapsing </w:t>
      </w:r>
      <w:r w:rsidR="00467856">
        <w:rPr>
          <w:rFonts w:ascii="Consolas" w:hAnsi="Consolas"/>
          <w:color w:val="auto"/>
          <w:sz w:val="20"/>
          <w:szCs w:val="20"/>
        </w:rPr>
        <w:t>nav bar</w:t>
      </w:r>
    </w:p>
    <w:p w14:paraId="2253F5A5" w14:textId="77777777" w:rsidR="00775CE7" w:rsidRDefault="00581F5F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 w:rsidR="00775CE7">
        <w:rPr>
          <w:rFonts w:ascii="Consolas" w:hAnsi="Consolas"/>
          <w:color w:val="auto"/>
          <w:sz w:val="20"/>
          <w:szCs w:val="20"/>
        </w:rPr>
        <w:t>get a smoother video</w:t>
      </w:r>
    </w:p>
    <w:p w14:paraId="453D63DF" w14:textId="01E1A3FC" w:rsidR="00581F5F" w:rsidRDefault="00775CE7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-- OR get a nice graphic </w:t>
      </w:r>
    </w:p>
    <w:p w14:paraId="485C9DC3" w14:textId="6ECBA0BE" w:rsidR="001D1C18" w:rsidRDefault="001D1C18" w:rsidP="00DE38A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- move social media to footer</w:t>
      </w:r>
    </w:p>
    <w:p w14:paraId="46FF9DA6" w14:textId="54890786" w:rsidR="0026442B" w:rsidRDefault="005D38C4" w:rsidP="007F7AA8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extra points: </w:t>
      </w:r>
      <w:r w:rsidR="007F7AA8">
        <w:rPr>
          <w:rFonts w:ascii="Consolas" w:hAnsi="Consolas"/>
          <w:color w:val="auto"/>
          <w:sz w:val="20"/>
          <w:szCs w:val="20"/>
        </w:rPr>
        <w:t>stop the video loop after one render, dim it, and add the ASR logo on top to look AESTHETIC</w:t>
      </w:r>
    </w:p>
    <w:p w14:paraId="27F2953E" w14:textId="20544524" w:rsidR="007F7AA8" w:rsidRDefault="007F7AA8" w:rsidP="007F7AA8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5BED32D8" w14:textId="77777777" w:rsidR="007F7AA8" w:rsidRPr="007F7AA8" w:rsidRDefault="007F7AA8" w:rsidP="007F7AA8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203565DE" w14:textId="48E69E4B" w:rsidR="00845845" w:rsidRDefault="00DD76B6" w:rsidP="00871D05">
      <w:pPr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501D28A" wp14:editId="7C4DA814">
            <wp:simplePos x="0" y="0"/>
            <wp:positionH relativeFrom="column">
              <wp:posOffset>2100262</wp:posOffset>
            </wp:positionH>
            <wp:positionV relativeFrom="paragraph">
              <wp:posOffset>85725</wp:posOffset>
            </wp:positionV>
            <wp:extent cx="4309745" cy="24993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845">
        <w:rPr>
          <w:color w:val="auto"/>
          <w:sz w:val="32"/>
          <w:szCs w:val="32"/>
        </w:rPr>
        <w:t>Home_2</w:t>
      </w:r>
    </w:p>
    <w:p w14:paraId="7BFC668F" w14:textId="1D9382F7" w:rsidR="0026442B" w:rsidRDefault="0026442B" w:rsidP="0026442B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>* [</w:t>
      </w:r>
      <w:r>
        <w:rPr>
          <w:rFonts w:ascii="Consolas" w:hAnsi="Consolas"/>
          <w:color w:val="auto"/>
          <w:sz w:val="20"/>
          <w:szCs w:val="20"/>
        </w:rPr>
        <w:t>Brand Description</w:t>
      </w:r>
      <w:r w:rsidRPr="009E7E8E">
        <w:rPr>
          <w:rFonts w:ascii="Consolas" w:hAnsi="Consolas"/>
          <w:color w:val="auto"/>
          <w:sz w:val="20"/>
          <w:szCs w:val="20"/>
        </w:rPr>
        <w:t>]</w:t>
      </w:r>
    </w:p>
    <w:p w14:paraId="3F140596" w14:textId="21AEAABA" w:rsidR="00A066C4" w:rsidRDefault="00A066C4" w:rsidP="0026442B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</w:t>
      </w:r>
      <w:r w:rsidR="004A5347">
        <w:rPr>
          <w:rFonts w:ascii="Consolas" w:hAnsi="Consolas"/>
          <w:color w:val="auto"/>
          <w:sz w:val="20"/>
          <w:szCs w:val="20"/>
        </w:rPr>
        <w:t>Text Description</w:t>
      </w:r>
    </w:p>
    <w:p w14:paraId="44D85AAA" w14:textId="65E7DE9A" w:rsidR="004A5347" w:rsidRPr="009E7E8E" w:rsidRDefault="004A5347" w:rsidP="0026442B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Image with subtext</w:t>
      </w:r>
    </w:p>
    <w:p w14:paraId="17BC8A27" w14:textId="25F6A1FA" w:rsidR="0026442B" w:rsidRDefault="0026442B" w:rsidP="00D30E77">
      <w:pPr>
        <w:spacing w:before="0" w:after="0"/>
        <w:ind w:firstLine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- </w:t>
      </w:r>
      <w:r w:rsidR="00A066C4">
        <w:rPr>
          <w:rFonts w:ascii="Consolas" w:hAnsi="Consolas"/>
          <w:color w:val="auto"/>
          <w:sz w:val="20"/>
          <w:szCs w:val="20"/>
        </w:rPr>
        <w:t>Key features</w:t>
      </w:r>
      <w:r w:rsidR="00444EC1">
        <w:rPr>
          <w:rFonts w:ascii="Consolas" w:hAnsi="Consolas"/>
          <w:color w:val="auto"/>
          <w:sz w:val="20"/>
          <w:szCs w:val="20"/>
        </w:rPr>
        <w:t xml:space="preserve"> list</w:t>
      </w:r>
    </w:p>
    <w:p w14:paraId="370CB417" w14:textId="77777777" w:rsidR="0026442B" w:rsidRDefault="0026442B" w:rsidP="0026442B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7D65997D" w14:textId="0D519B6F" w:rsidR="0026442B" w:rsidRDefault="0026442B" w:rsidP="0026442B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DE38A1">
        <w:rPr>
          <w:rFonts w:ascii="Consolas" w:hAnsi="Consolas"/>
          <w:color w:val="auto"/>
          <w:sz w:val="20"/>
          <w:szCs w:val="20"/>
        </w:rPr>
        <w:t>*</w:t>
      </w:r>
      <w:r>
        <w:rPr>
          <w:rFonts w:ascii="Consolas" w:hAnsi="Consolas"/>
          <w:color w:val="auto"/>
          <w:sz w:val="20"/>
          <w:szCs w:val="20"/>
        </w:rPr>
        <w:t xml:space="preserve"> [</w:t>
      </w:r>
      <w:r w:rsidR="00444EC1">
        <w:rPr>
          <w:rFonts w:ascii="Consolas" w:hAnsi="Consolas"/>
          <w:color w:val="auto"/>
          <w:sz w:val="20"/>
          <w:szCs w:val="20"/>
        </w:rPr>
        <w:t>Navigation Bann</w:t>
      </w:r>
      <w:r w:rsidR="0013741E">
        <w:rPr>
          <w:rFonts w:ascii="Consolas" w:hAnsi="Consolas"/>
          <w:color w:val="auto"/>
          <w:sz w:val="20"/>
          <w:szCs w:val="20"/>
        </w:rPr>
        <w:t>e</w:t>
      </w:r>
      <w:r w:rsidR="00444EC1">
        <w:rPr>
          <w:rFonts w:ascii="Consolas" w:hAnsi="Consolas"/>
          <w:color w:val="auto"/>
          <w:sz w:val="20"/>
          <w:szCs w:val="20"/>
        </w:rPr>
        <w:t>rs</w:t>
      </w:r>
      <w:r>
        <w:rPr>
          <w:rFonts w:ascii="Consolas" w:hAnsi="Consolas"/>
          <w:color w:val="auto"/>
          <w:sz w:val="20"/>
          <w:szCs w:val="20"/>
        </w:rPr>
        <w:t>]</w:t>
      </w:r>
    </w:p>
    <w:p w14:paraId="64B6AF02" w14:textId="6B3BB01D" w:rsidR="0026442B" w:rsidRDefault="0026442B" w:rsidP="00444EC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</w:t>
      </w:r>
      <w:r w:rsidR="0075739B">
        <w:rPr>
          <w:rFonts w:ascii="Consolas" w:hAnsi="Consolas"/>
          <w:color w:val="auto"/>
          <w:sz w:val="20"/>
          <w:szCs w:val="20"/>
        </w:rPr>
        <w:t>Get Involved</w:t>
      </w:r>
    </w:p>
    <w:p w14:paraId="6CB5C742" w14:textId="1C78E7E0" w:rsidR="0040682B" w:rsidRDefault="0040682B" w:rsidP="00444EC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Get Stoked</w:t>
      </w:r>
    </w:p>
    <w:p w14:paraId="65643DB6" w14:textId="4226D7BA" w:rsidR="0040682B" w:rsidRDefault="0040682B" w:rsidP="00444EC1">
      <w:pPr>
        <w:pBdr>
          <w:bottom w:val="single" w:sz="12" w:space="1" w:color="auto"/>
        </w:pBd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Contact Us</w:t>
      </w:r>
    </w:p>
    <w:p w14:paraId="2216356C" w14:textId="08607961" w:rsidR="008A0325" w:rsidRDefault="008A0325" w:rsidP="00444EC1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781D299E" w14:textId="11C9CB68" w:rsidR="008A0325" w:rsidRDefault="008A0325" w:rsidP="00444EC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Improvements:</w:t>
      </w:r>
    </w:p>
    <w:p w14:paraId="058D0783" w14:textId="5CD2366B" w:rsidR="008A0325" w:rsidRDefault="008A0325" w:rsidP="00444EC1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- better spacing</w:t>
      </w:r>
    </w:p>
    <w:p w14:paraId="6639197D" w14:textId="77777777" w:rsidR="00DD76B6" w:rsidRDefault="008A0325" w:rsidP="00DD76B6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 w:rsidR="00DD76B6">
        <w:rPr>
          <w:rFonts w:ascii="Consolas" w:hAnsi="Consolas"/>
          <w:color w:val="auto"/>
          <w:sz w:val="20"/>
          <w:szCs w:val="20"/>
        </w:rPr>
        <w:t>side-</w:t>
      </w:r>
      <w:r w:rsidR="00C42539">
        <w:rPr>
          <w:rFonts w:ascii="Consolas" w:hAnsi="Consolas"/>
          <w:color w:val="auto"/>
          <w:sz w:val="20"/>
          <w:szCs w:val="20"/>
        </w:rPr>
        <w:t>scrolling features list</w:t>
      </w:r>
    </w:p>
    <w:p w14:paraId="06B9470C" w14:textId="77777777" w:rsidR="004E4E32" w:rsidRDefault="004E4E32" w:rsidP="00DD76B6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22091014" w14:textId="77777777" w:rsidR="004E4E32" w:rsidRDefault="004E4E32" w:rsidP="00DD76B6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1FBA933D" w14:textId="77777777" w:rsidR="004E4E32" w:rsidRDefault="004E4E32" w:rsidP="00DD76B6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10AE4D36" w14:textId="50BA8CDB" w:rsidR="00E15F84" w:rsidRPr="00DD76B6" w:rsidRDefault="00E15F84" w:rsidP="00DD76B6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noProof/>
          <w:color w:val="auto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51C5B28" wp14:editId="70FA5D95">
            <wp:simplePos x="0" y="0"/>
            <wp:positionH relativeFrom="page">
              <wp:posOffset>3223895</wp:posOffset>
            </wp:positionH>
            <wp:positionV relativeFrom="paragraph">
              <wp:posOffset>438150</wp:posOffset>
            </wp:positionV>
            <wp:extent cx="4427855" cy="25628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F6CC" w14:textId="63C243FE" w:rsidR="00E15F84" w:rsidRPr="00DD76B6" w:rsidRDefault="00845845" w:rsidP="00DD76B6">
      <w:pPr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Home_3</w:t>
      </w:r>
    </w:p>
    <w:p w14:paraId="56F7DC88" w14:textId="77777777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DE38A1">
        <w:rPr>
          <w:rFonts w:ascii="Consolas" w:hAnsi="Consolas"/>
          <w:color w:val="auto"/>
          <w:sz w:val="20"/>
          <w:szCs w:val="20"/>
        </w:rPr>
        <w:t>*</w:t>
      </w:r>
      <w:r>
        <w:rPr>
          <w:rFonts w:ascii="Consolas" w:hAnsi="Consolas"/>
          <w:color w:val="auto"/>
          <w:sz w:val="20"/>
          <w:szCs w:val="20"/>
        </w:rPr>
        <w:t xml:space="preserve"> [Navigation Banners]</w:t>
      </w:r>
    </w:p>
    <w:p w14:paraId="7DD420DF" w14:textId="77777777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Get Involved</w:t>
      </w:r>
    </w:p>
    <w:p w14:paraId="4DFE188D" w14:textId="77777777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Get Stoked</w:t>
      </w:r>
    </w:p>
    <w:p w14:paraId="19D2272E" w14:textId="3C32BC52" w:rsidR="003E7AD1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Contact Us</w:t>
      </w:r>
    </w:p>
    <w:p w14:paraId="016F7434" w14:textId="253840E3" w:rsidR="003E7AD1" w:rsidRDefault="003E7AD1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highlight on hover</w:t>
      </w:r>
    </w:p>
    <w:p w14:paraId="70A34A9D" w14:textId="77777777" w:rsidR="003E7AD1" w:rsidRDefault="003E7AD1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2415135D" w14:textId="38B2B088" w:rsidR="00DD76B6" w:rsidRDefault="00DD76B6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* [News slideshow]</w:t>
      </w:r>
    </w:p>
    <w:p w14:paraId="3A2B136B" w14:textId="07EB6FB3" w:rsidR="00DD76B6" w:rsidRDefault="00DD76B6" w:rsidP="00E15F84">
      <w:pPr>
        <w:pBdr>
          <w:bottom w:val="single" w:sz="12" w:space="1" w:color="auto"/>
        </w:pBd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</w:t>
      </w:r>
      <w:r w:rsidR="00E31207">
        <w:rPr>
          <w:rFonts w:ascii="Consolas" w:hAnsi="Consolas"/>
          <w:color w:val="auto"/>
          <w:sz w:val="20"/>
          <w:szCs w:val="20"/>
        </w:rPr>
        <w:t>filler pictures</w:t>
      </w:r>
    </w:p>
    <w:p w14:paraId="34379601" w14:textId="29034324" w:rsidR="00E31207" w:rsidRDefault="00E31207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7D3395C4" w14:textId="4D2ED91E" w:rsidR="00E31207" w:rsidRDefault="00E31207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Improvements:</w:t>
      </w:r>
    </w:p>
    <w:p w14:paraId="194C250C" w14:textId="42392851" w:rsidR="00E31207" w:rsidRDefault="00E31207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- fill white space</w:t>
      </w:r>
      <w:r w:rsidR="000F28EE">
        <w:rPr>
          <w:rFonts w:ascii="Consolas" w:hAnsi="Consolas"/>
          <w:color w:val="auto"/>
          <w:sz w:val="20"/>
          <w:szCs w:val="20"/>
        </w:rPr>
        <w:t xml:space="preserve"> in slideshow</w:t>
      </w:r>
    </w:p>
    <w:p w14:paraId="25CC7562" w14:textId="1EC67EA7" w:rsidR="00E63E1A" w:rsidRDefault="00E63E1A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  - can be achieved by having images of the same dimensions</w:t>
      </w:r>
    </w:p>
    <w:p w14:paraId="4845D45E" w14:textId="77777777" w:rsidR="00CA2C73" w:rsidRDefault="00E31207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 w:rsidR="003E72AA">
        <w:rPr>
          <w:rFonts w:ascii="Consolas" w:hAnsi="Consolas"/>
          <w:color w:val="auto"/>
          <w:sz w:val="20"/>
          <w:szCs w:val="20"/>
        </w:rPr>
        <w:t xml:space="preserve">remove </w:t>
      </w:r>
      <w:r w:rsidR="001E4020">
        <w:rPr>
          <w:rFonts w:ascii="Consolas" w:hAnsi="Consolas"/>
          <w:color w:val="auto"/>
          <w:sz w:val="20"/>
          <w:szCs w:val="20"/>
        </w:rPr>
        <w:t>“click here”, but</w:t>
      </w:r>
      <w:r w:rsidR="00E63E1A">
        <w:rPr>
          <w:rFonts w:ascii="Consolas" w:hAnsi="Consolas"/>
          <w:color w:val="auto"/>
          <w:sz w:val="20"/>
          <w:szCs w:val="20"/>
        </w:rPr>
        <w:t xml:space="preserve">ton, and </w:t>
      </w:r>
      <w:r w:rsidR="00CA2C73">
        <w:rPr>
          <w:rFonts w:ascii="Consolas" w:hAnsi="Consolas"/>
          <w:color w:val="auto"/>
          <w:sz w:val="20"/>
          <w:szCs w:val="20"/>
        </w:rPr>
        <w:t>create a highlighting interaction to the user, signifying a navigation link</w:t>
      </w:r>
    </w:p>
    <w:p w14:paraId="7B568BAB" w14:textId="70C63FEC" w:rsidR="00E63E1A" w:rsidRDefault="00CA2C73" w:rsidP="00057569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extra points: replace the image with a static </w:t>
      </w:r>
      <w:r w:rsidR="00057569">
        <w:rPr>
          <w:rFonts w:ascii="Consolas" w:hAnsi="Consolas"/>
          <w:color w:val="auto"/>
          <w:sz w:val="20"/>
          <w:szCs w:val="20"/>
        </w:rPr>
        <w:t>image, then replace the image with a gif on :hover</w:t>
      </w:r>
      <w:r w:rsidR="001E4020">
        <w:rPr>
          <w:rFonts w:ascii="Consolas" w:hAnsi="Consolas"/>
          <w:color w:val="auto"/>
          <w:sz w:val="20"/>
          <w:szCs w:val="20"/>
        </w:rPr>
        <w:t xml:space="preserve"> </w:t>
      </w:r>
    </w:p>
    <w:p w14:paraId="008F4031" w14:textId="77777777" w:rsidR="00057569" w:rsidRPr="00057569" w:rsidRDefault="00057569" w:rsidP="00057569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4B836AA4" w14:textId="719BA6AF" w:rsidR="00E15F84" w:rsidRDefault="00E15F84" w:rsidP="00871D05">
      <w:pPr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515D8BB" wp14:editId="44AF507D">
            <wp:simplePos x="0" y="0"/>
            <wp:positionH relativeFrom="page">
              <wp:posOffset>3246120</wp:posOffset>
            </wp:positionH>
            <wp:positionV relativeFrom="paragraph">
              <wp:posOffset>356235</wp:posOffset>
            </wp:positionV>
            <wp:extent cx="4439920" cy="25711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A5A6B" w14:textId="005127CE" w:rsidR="00845845" w:rsidRDefault="00845845" w:rsidP="00871D05">
      <w:pPr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Home_4</w:t>
      </w:r>
    </w:p>
    <w:p w14:paraId="65A4B64B" w14:textId="49466870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>* [</w:t>
      </w:r>
      <w:r>
        <w:rPr>
          <w:rFonts w:ascii="Consolas" w:hAnsi="Consolas"/>
          <w:color w:val="auto"/>
          <w:sz w:val="20"/>
          <w:szCs w:val="20"/>
        </w:rPr>
        <w:t>Brand Description</w:t>
      </w:r>
      <w:r w:rsidRPr="009E7E8E">
        <w:rPr>
          <w:rFonts w:ascii="Consolas" w:hAnsi="Consolas"/>
          <w:color w:val="auto"/>
          <w:sz w:val="20"/>
          <w:szCs w:val="20"/>
        </w:rPr>
        <w:t>]</w:t>
      </w:r>
    </w:p>
    <w:p w14:paraId="7AF24B8F" w14:textId="64CD8F8E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Text Description</w:t>
      </w:r>
    </w:p>
    <w:p w14:paraId="3C49B7DE" w14:textId="4103EF1D" w:rsidR="00E15F84" w:rsidRPr="009E7E8E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Image with subtext</w:t>
      </w:r>
    </w:p>
    <w:p w14:paraId="731F907E" w14:textId="56B3F89C" w:rsidR="00E15F84" w:rsidRDefault="00E15F84" w:rsidP="00E15F84">
      <w:pPr>
        <w:spacing w:before="0" w:after="0"/>
        <w:ind w:firstLine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- </w:t>
      </w:r>
      <w:r>
        <w:rPr>
          <w:rFonts w:ascii="Consolas" w:hAnsi="Consolas"/>
          <w:color w:val="auto"/>
          <w:sz w:val="20"/>
          <w:szCs w:val="20"/>
        </w:rPr>
        <w:t>Key features list</w:t>
      </w:r>
    </w:p>
    <w:p w14:paraId="1CF7319B" w14:textId="6124282B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5236B64A" w14:textId="45B78A17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DE38A1">
        <w:rPr>
          <w:rFonts w:ascii="Consolas" w:hAnsi="Consolas"/>
          <w:color w:val="auto"/>
          <w:sz w:val="20"/>
          <w:szCs w:val="20"/>
        </w:rPr>
        <w:t>*</w:t>
      </w:r>
      <w:r>
        <w:rPr>
          <w:rFonts w:ascii="Consolas" w:hAnsi="Consolas"/>
          <w:color w:val="auto"/>
          <w:sz w:val="20"/>
          <w:szCs w:val="20"/>
        </w:rPr>
        <w:t xml:space="preserve"> [Footer]</w:t>
      </w:r>
    </w:p>
    <w:p w14:paraId="17FC0A74" w14:textId="132ADAA4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Adrenaline Definition</w:t>
      </w:r>
    </w:p>
    <w:p w14:paraId="3B29C840" w14:textId="781523D9" w:rsidR="00E15F84" w:rsidRDefault="00E15F84" w:rsidP="00E15F84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Stock ocean surfer</w:t>
      </w:r>
    </w:p>
    <w:p w14:paraId="089C0CD3" w14:textId="5F30BC15" w:rsidR="00E15F84" w:rsidRDefault="00E15F84" w:rsidP="006726B2">
      <w:pPr>
        <w:pBdr>
          <w:bottom w:val="single" w:sz="12" w:space="1" w:color="auto"/>
        </w:pBd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Copyrights</w:t>
      </w:r>
    </w:p>
    <w:p w14:paraId="600EB80C" w14:textId="3C68F991" w:rsidR="006726B2" w:rsidRDefault="006726B2" w:rsidP="006726B2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223B0B77" w14:textId="52052DE4" w:rsidR="006726B2" w:rsidRDefault="006726B2" w:rsidP="006726B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Improvements:</w:t>
      </w:r>
    </w:p>
    <w:p w14:paraId="4A49DB42" w14:textId="77777777" w:rsidR="00057569" w:rsidRDefault="006726B2" w:rsidP="006726B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 w:rsidR="00776AEB">
        <w:rPr>
          <w:rFonts w:ascii="Consolas" w:hAnsi="Consolas"/>
          <w:color w:val="auto"/>
          <w:sz w:val="20"/>
          <w:szCs w:val="20"/>
        </w:rPr>
        <w:t>the red font in the footer clashes with the blue background</w:t>
      </w:r>
    </w:p>
    <w:p w14:paraId="59A0E565" w14:textId="4872A3BE" w:rsidR="00C6484E" w:rsidRDefault="00057569" w:rsidP="006726B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   - Solution: </w:t>
      </w:r>
      <w:r w:rsidR="00C6484E">
        <w:rPr>
          <w:rFonts w:ascii="Consolas" w:hAnsi="Consolas"/>
          <w:color w:val="auto"/>
          <w:sz w:val="20"/>
          <w:szCs w:val="20"/>
        </w:rPr>
        <w:t>add an opaque/neutral background to bring out the text</w:t>
      </w:r>
    </w:p>
    <w:p w14:paraId="08A60F2B" w14:textId="248E0FA2" w:rsidR="00C6484E" w:rsidRPr="006726B2" w:rsidRDefault="00C6484E" w:rsidP="006726B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 w:rsidR="001821B9">
        <w:rPr>
          <w:rFonts w:ascii="Consolas" w:hAnsi="Consolas"/>
          <w:color w:val="auto"/>
          <w:sz w:val="20"/>
          <w:szCs w:val="20"/>
        </w:rPr>
        <w:t>move social media options here</w:t>
      </w:r>
      <w:r w:rsidR="00057569">
        <w:rPr>
          <w:rFonts w:ascii="Consolas" w:hAnsi="Consolas"/>
          <w:color w:val="auto"/>
          <w:sz w:val="20"/>
          <w:szCs w:val="20"/>
        </w:rPr>
        <w:t xml:space="preserve"> – apparently it’s a standard to have them at the footer</w:t>
      </w:r>
    </w:p>
    <w:p w14:paraId="4F993C7A" w14:textId="77777777" w:rsidR="004E4E32" w:rsidRDefault="004E4E32" w:rsidP="00871D05">
      <w:pPr>
        <w:rPr>
          <w:color w:val="auto"/>
          <w:sz w:val="32"/>
          <w:szCs w:val="32"/>
        </w:rPr>
      </w:pPr>
    </w:p>
    <w:p w14:paraId="77F3991C" w14:textId="77777777" w:rsidR="004E4E32" w:rsidRDefault="004E4E32" w:rsidP="00871D05">
      <w:pPr>
        <w:rPr>
          <w:color w:val="auto"/>
          <w:sz w:val="32"/>
          <w:szCs w:val="32"/>
        </w:rPr>
      </w:pPr>
    </w:p>
    <w:p w14:paraId="279786BC" w14:textId="77777777" w:rsidR="004E4E32" w:rsidRDefault="004E4E32" w:rsidP="00871D05">
      <w:pPr>
        <w:rPr>
          <w:color w:val="auto"/>
          <w:sz w:val="32"/>
          <w:szCs w:val="32"/>
        </w:rPr>
      </w:pPr>
    </w:p>
    <w:p w14:paraId="7B1A3309" w14:textId="77777777" w:rsidR="004E4E32" w:rsidRDefault="004E4E32" w:rsidP="00871D05">
      <w:pPr>
        <w:rPr>
          <w:color w:val="auto"/>
          <w:sz w:val="32"/>
          <w:szCs w:val="32"/>
        </w:rPr>
      </w:pPr>
    </w:p>
    <w:p w14:paraId="1999B82D" w14:textId="77777777" w:rsidR="004E4E32" w:rsidRDefault="004E4E32" w:rsidP="00871D05">
      <w:pPr>
        <w:rPr>
          <w:color w:val="auto"/>
          <w:sz w:val="32"/>
          <w:szCs w:val="32"/>
        </w:rPr>
      </w:pPr>
    </w:p>
    <w:p w14:paraId="353536AD" w14:textId="77777777" w:rsidR="004E4E32" w:rsidRDefault="004E4E32" w:rsidP="00871D05">
      <w:pPr>
        <w:rPr>
          <w:color w:val="auto"/>
          <w:sz w:val="32"/>
          <w:szCs w:val="32"/>
        </w:rPr>
      </w:pPr>
    </w:p>
    <w:p w14:paraId="1091C4C8" w14:textId="77777777" w:rsidR="004E4E32" w:rsidRDefault="004E4E32" w:rsidP="00871D05">
      <w:pPr>
        <w:rPr>
          <w:color w:val="auto"/>
          <w:sz w:val="32"/>
          <w:szCs w:val="32"/>
        </w:rPr>
      </w:pPr>
    </w:p>
    <w:p w14:paraId="1DE8AB50" w14:textId="557F52A1" w:rsidR="00845845" w:rsidRDefault="00A11EA5" w:rsidP="00871D05">
      <w:pPr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523AAB3" wp14:editId="0132750E">
            <wp:simplePos x="0" y="0"/>
            <wp:positionH relativeFrom="page">
              <wp:posOffset>2909570</wp:posOffset>
            </wp:positionH>
            <wp:positionV relativeFrom="paragraph">
              <wp:posOffset>38100</wp:posOffset>
            </wp:positionV>
            <wp:extent cx="4511675" cy="2604770"/>
            <wp:effectExtent l="0" t="0" r="3175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CB6">
        <w:rPr>
          <w:color w:val="auto"/>
          <w:sz w:val="32"/>
          <w:szCs w:val="32"/>
        </w:rPr>
        <w:t>Get_Stoked_1</w:t>
      </w:r>
    </w:p>
    <w:p w14:paraId="0D204EE7" w14:textId="2C4D27AF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>* [</w:t>
      </w:r>
      <w:r>
        <w:rPr>
          <w:rFonts w:ascii="Consolas" w:hAnsi="Consolas"/>
          <w:color w:val="auto"/>
          <w:sz w:val="20"/>
          <w:szCs w:val="20"/>
        </w:rPr>
        <w:t>Brand Description</w:t>
      </w:r>
      <w:r w:rsidRPr="009E7E8E">
        <w:rPr>
          <w:rFonts w:ascii="Consolas" w:hAnsi="Consolas"/>
          <w:color w:val="auto"/>
          <w:sz w:val="20"/>
          <w:szCs w:val="20"/>
        </w:rPr>
        <w:t>]</w:t>
      </w:r>
    </w:p>
    <w:p w14:paraId="2B7F9DF4" w14:textId="15F276B0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Text Description</w:t>
      </w:r>
    </w:p>
    <w:p w14:paraId="59DB6FA8" w14:textId="52A987E1" w:rsidR="00FC64AF" w:rsidRPr="009E7E8E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Image with subtext</w:t>
      </w:r>
    </w:p>
    <w:p w14:paraId="52576DF3" w14:textId="3770153E" w:rsidR="00FC64AF" w:rsidRDefault="00FC64AF" w:rsidP="00FC64AF">
      <w:pPr>
        <w:spacing w:before="0" w:after="0"/>
        <w:ind w:firstLine="720"/>
        <w:rPr>
          <w:rFonts w:ascii="Consolas" w:hAnsi="Consolas"/>
          <w:color w:val="auto"/>
          <w:sz w:val="20"/>
          <w:szCs w:val="20"/>
        </w:rPr>
      </w:pPr>
      <w:r w:rsidRPr="009E7E8E">
        <w:rPr>
          <w:rFonts w:ascii="Consolas" w:hAnsi="Consolas"/>
          <w:color w:val="auto"/>
          <w:sz w:val="20"/>
          <w:szCs w:val="20"/>
        </w:rPr>
        <w:t xml:space="preserve">- </w:t>
      </w:r>
      <w:r>
        <w:rPr>
          <w:rFonts w:ascii="Consolas" w:hAnsi="Consolas"/>
          <w:color w:val="auto"/>
          <w:sz w:val="20"/>
          <w:szCs w:val="20"/>
        </w:rPr>
        <w:t>Key features list</w:t>
      </w:r>
    </w:p>
    <w:p w14:paraId="7F21EF05" w14:textId="1E4E6EE0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</w:p>
    <w:p w14:paraId="53DB9AA9" w14:textId="117C087F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 w:rsidRPr="00DE38A1">
        <w:rPr>
          <w:rFonts w:ascii="Consolas" w:hAnsi="Consolas"/>
          <w:color w:val="auto"/>
          <w:sz w:val="20"/>
          <w:szCs w:val="20"/>
        </w:rPr>
        <w:t>*</w:t>
      </w:r>
      <w:r>
        <w:rPr>
          <w:rFonts w:ascii="Consolas" w:hAnsi="Consolas"/>
          <w:color w:val="auto"/>
          <w:sz w:val="20"/>
          <w:szCs w:val="20"/>
        </w:rPr>
        <w:t xml:space="preserve"> [Footer]</w:t>
      </w:r>
    </w:p>
    <w:p w14:paraId="2AC92B60" w14:textId="2EBABAAE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Adrenaline Definition</w:t>
      </w:r>
    </w:p>
    <w:p w14:paraId="0291BD86" w14:textId="7811DD40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Stock ocean surfer</w:t>
      </w:r>
    </w:p>
    <w:p w14:paraId="3A13D23E" w14:textId="37F9F836" w:rsidR="00FC64AF" w:rsidRDefault="00FC64AF" w:rsidP="004E4E32">
      <w:pPr>
        <w:pBdr>
          <w:bottom w:val="single" w:sz="12" w:space="1" w:color="auto"/>
        </w:pBd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Copyrights</w:t>
      </w:r>
    </w:p>
    <w:p w14:paraId="042A3866" w14:textId="17076FF2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Improvements: </w:t>
      </w:r>
    </w:p>
    <w:p w14:paraId="252616D0" w14:textId="09448E4D" w:rsidR="00FC64AF" w:rsidRDefault="00FC64AF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</w:t>
      </w:r>
      <w:r w:rsidR="00633D83">
        <w:rPr>
          <w:rFonts w:ascii="Consolas" w:hAnsi="Consolas"/>
          <w:color w:val="auto"/>
          <w:sz w:val="20"/>
          <w:szCs w:val="20"/>
        </w:rPr>
        <w:t>Obvious spacing issue</w:t>
      </w:r>
      <w:r w:rsidR="00663858">
        <w:rPr>
          <w:rFonts w:ascii="Consolas" w:hAnsi="Consolas"/>
          <w:color w:val="auto"/>
          <w:sz w:val="20"/>
          <w:szCs w:val="20"/>
        </w:rPr>
        <w:t>s</w:t>
      </w:r>
    </w:p>
    <w:p w14:paraId="69306322" w14:textId="6929C2FE" w:rsidR="00633D83" w:rsidRDefault="00633D83" w:rsidP="00FC64AF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</w:t>
      </w:r>
      <w:r w:rsidR="005D0D1B">
        <w:rPr>
          <w:rFonts w:ascii="Consolas" w:hAnsi="Consolas"/>
          <w:color w:val="auto"/>
          <w:sz w:val="20"/>
          <w:szCs w:val="20"/>
        </w:rPr>
        <w:t xml:space="preserve">The gray background isn’t cutting it. </w:t>
      </w:r>
      <w:r w:rsidR="003110DA">
        <w:rPr>
          <w:rFonts w:ascii="Consolas" w:hAnsi="Consolas"/>
          <w:color w:val="auto"/>
          <w:sz w:val="20"/>
          <w:szCs w:val="20"/>
        </w:rPr>
        <w:t xml:space="preserve">We should split the </w:t>
      </w:r>
      <w:r w:rsidR="0053737F">
        <w:rPr>
          <w:rFonts w:ascii="Consolas" w:hAnsi="Consolas"/>
          <w:color w:val="auto"/>
          <w:sz w:val="20"/>
          <w:szCs w:val="20"/>
        </w:rPr>
        <w:t xml:space="preserve">“get wet” and “play dry” into two separate divs, each with their own </w:t>
      </w:r>
      <w:r w:rsidR="006B7CB5">
        <w:rPr>
          <w:rFonts w:ascii="Consolas" w:hAnsi="Consolas"/>
          <w:color w:val="auto"/>
          <w:sz w:val="20"/>
          <w:szCs w:val="20"/>
        </w:rPr>
        <w:t>sliders</w:t>
      </w:r>
    </w:p>
    <w:p w14:paraId="0EB999C5" w14:textId="345CFFBC" w:rsidR="00AB4D41" w:rsidRDefault="000D507E" w:rsidP="00057569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 xml:space="preserve">- This page feels unnecessary. </w:t>
      </w:r>
      <w:r w:rsidR="003D3F08">
        <w:rPr>
          <w:rFonts w:ascii="Consolas" w:hAnsi="Consolas"/>
          <w:color w:val="auto"/>
          <w:sz w:val="20"/>
          <w:szCs w:val="20"/>
        </w:rPr>
        <w:t>I believe we should</w:t>
      </w:r>
      <w:r>
        <w:rPr>
          <w:rFonts w:ascii="Consolas" w:hAnsi="Consolas"/>
          <w:color w:val="auto"/>
          <w:sz w:val="20"/>
          <w:szCs w:val="20"/>
        </w:rPr>
        <w:t xml:space="preserve"> move it to the homepage</w:t>
      </w:r>
      <w:r w:rsidR="004C1B55">
        <w:rPr>
          <w:rFonts w:ascii="Consolas" w:hAnsi="Consolas"/>
          <w:color w:val="auto"/>
          <w:sz w:val="20"/>
          <w:szCs w:val="20"/>
        </w:rPr>
        <w:t>, replacing “looking for a rush”</w:t>
      </w:r>
      <w:r w:rsidR="00971FFC">
        <w:rPr>
          <w:rFonts w:ascii="Consolas" w:hAnsi="Consolas"/>
          <w:color w:val="auto"/>
          <w:sz w:val="20"/>
          <w:szCs w:val="20"/>
        </w:rPr>
        <w:t xml:space="preserve">, because it is </w:t>
      </w:r>
      <w:r w:rsidR="005D38C4">
        <w:rPr>
          <w:rFonts w:ascii="Consolas" w:hAnsi="Consolas"/>
          <w:color w:val="auto"/>
          <w:sz w:val="20"/>
          <w:szCs w:val="20"/>
        </w:rPr>
        <w:t>a better alternative</w:t>
      </w:r>
    </w:p>
    <w:p w14:paraId="5CA62FE0" w14:textId="4FD33004" w:rsidR="00057569" w:rsidRDefault="00057569" w:rsidP="00057569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  <w:t>- the video is too small, and doesn’t represent ASR.</w:t>
      </w:r>
    </w:p>
    <w:p w14:paraId="26221115" w14:textId="77777777" w:rsidR="004E4E32" w:rsidRDefault="00057569" w:rsidP="004E4E3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ab/>
      </w:r>
      <w:r>
        <w:rPr>
          <w:rFonts w:ascii="Consolas" w:hAnsi="Consolas"/>
          <w:color w:val="auto"/>
          <w:sz w:val="20"/>
          <w:szCs w:val="20"/>
        </w:rPr>
        <w:tab/>
        <w:t xml:space="preserve">- solution: make a video representing ASR, could just be a powerpoint or brief by </w:t>
      </w:r>
      <w:r w:rsidR="00663858">
        <w:rPr>
          <w:rFonts w:ascii="Consolas" w:hAnsi="Consolas"/>
          <w:color w:val="auto"/>
          <w:sz w:val="20"/>
          <w:szCs w:val="20"/>
        </w:rPr>
        <w:t>Big Man Grigsby</w:t>
      </w:r>
    </w:p>
    <w:p w14:paraId="11D941D7" w14:textId="38F2429A" w:rsidR="004E4E32" w:rsidRDefault="004E4E32" w:rsidP="004E4E32">
      <w:pPr>
        <w:spacing w:before="0" w:after="0"/>
        <w:rPr>
          <w:color w:val="auto"/>
          <w:sz w:val="32"/>
          <w:szCs w:val="32"/>
        </w:rPr>
      </w:pPr>
    </w:p>
    <w:p w14:paraId="1E3E8789" w14:textId="77777777" w:rsidR="004E4E32" w:rsidRDefault="004E4E32" w:rsidP="004E4E32">
      <w:pPr>
        <w:spacing w:before="0" w:after="0"/>
        <w:rPr>
          <w:color w:val="auto"/>
          <w:sz w:val="32"/>
          <w:szCs w:val="32"/>
        </w:rPr>
      </w:pPr>
    </w:p>
    <w:p w14:paraId="2DA2D314" w14:textId="029160E3" w:rsidR="003A4CB6" w:rsidRPr="004E4E32" w:rsidRDefault="004E4E32" w:rsidP="004E4E32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noProof/>
          <w:color w:val="auto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691EC7F" wp14:editId="3C803852">
            <wp:simplePos x="0" y="0"/>
            <wp:positionH relativeFrom="column">
              <wp:posOffset>2254940</wp:posOffset>
            </wp:positionH>
            <wp:positionV relativeFrom="paragraph">
              <wp:posOffset>27169</wp:posOffset>
            </wp:positionV>
            <wp:extent cx="3874135" cy="22301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4CB6">
        <w:rPr>
          <w:color w:val="auto"/>
          <w:sz w:val="32"/>
          <w:szCs w:val="32"/>
        </w:rPr>
        <w:t>Get_Stoked_2</w:t>
      </w:r>
    </w:p>
    <w:p w14:paraId="28953064" w14:textId="3602AF63" w:rsidR="00663858" w:rsidRPr="00057569" w:rsidRDefault="00663858" w:rsidP="00663858">
      <w:pPr>
        <w:spacing w:before="0" w:after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- </w:t>
      </w:r>
      <w:r>
        <w:rPr>
          <w:rFonts w:ascii="Consolas" w:hAnsi="Consolas"/>
          <w:color w:val="auto"/>
          <w:sz w:val="20"/>
          <w:szCs w:val="20"/>
        </w:rPr>
        <w:t>refer to get_stoked_1</w:t>
      </w:r>
    </w:p>
    <w:p w14:paraId="129DF8DB" w14:textId="74174EF1" w:rsidR="00663858" w:rsidRDefault="00663858" w:rsidP="00871D05">
      <w:pPr>
        <w:rPr>
          <w:color w:val="auto"/>
          <w:sz w:val="32"/>
          <w:szCs w:val="32"/>
        </w:rPr>
      </w:pPr>
    </w:p>
    <w:p w14:paraId="3D3C709B" w14:textId="52B8CA4A" w:rsidR="001F2073" w:rsidRDefault="001F2073" w:rsidP="00871D05">
      <w:pPr>
        <w:rPr>
          <w:color w:val="auto"/>
          <w:sz w:val="32"/>
          <w:szCs w:val="32"/>
        </w:rPr>
      </w:pPr>
    </w:p>
    <w:p w14:paraId="16356CE0" w14:textId="1A9E87BF" w:rsidR="001F2073" w:rsidRDefault="001F2073" w:rsidP="00871D05">
      <w:pPr>
        <w:rPr>
          <w:color w:val="auto"/>
          <w:sz w:val="32"/>
          <w:szCs w:val="32"/>
        </w:rPr>
      </w:pPr>
    </w:p>
    <w:p w14:paraId="4ECA70F8" w14:textId="475CB7FB" w:rsidR="001F2073" w:rsidRDefault="001F2073" w:rsidP="00871D05">
      <w:pPr>
        <w:rPr>
          <w:color w:val="auto"/>
          <w:sz w:val="32"/>
          <w:szCs w:val="32"/>
        </w:rPr>
      </w:pPr>
    </w:p>
    <w:p w14:paraId="4B0AE283" w14:textId="7BA09C9E" w:rsidR="001F2073" w:rsidRDefault="001F2073" w:rsidP="00871D05">
      <w:pPr>
        <w:rPr>
          <w:color w:val="auto"/>
          <w:sz w:val="32"/>
          <w:szCs w:val="32"/>
        </w:rPr>
      </w:pPr>
    </w:p>
    <w:p w14:paraId="5BA56237" w14:textId="72B5CBE4" w:rsidR="001F2073" w:rsidRDefault="001F2073" w:rsidP="00871D05">
      <w:pPr>
        <w:rPr>
          <w:color w:val="auto"/>
          <w:sz w:val="32"/>
          <w:szCs w:val="32"/>
        </w:rPr>
      </w:pPr>
    </w:p>
    <w:p w14:paraId="435BE9F5" w14:textId="382B26DC" w:rsidR="001F2073" w:rsidRDefault="001F2073" w:rsidP="00871D05">
      <w:pPr>
        <w:rPr>
          <w:color w:val="auto"/>
          <w:sz w:val="32"/>
          <w:szCs w:val="32"/>
        </w:rPr>
      </w:pPr>
    </w:p>
    <w:p w14:paraId="6A7E8B01" w14:textId="13A79157" w:rsidR="001F2073" w:rsidRDefault="001F2073" w:rsidP="00871D05">
      <w:pPr>
        <w:rPr>
          <w:color w:val="auto"/>
          <w:sz w:val="32"/>
          <w:szCs w:val="32"/>
        </w:rPr>
      </w:pPr>
    </w:p>
    <w:p w14:paraId="1E7F6045" w14:textId="179CEA3F" w:rsidR="001F2073" w:rsidRDefault="001F2073" w:rsidP="00871D05">
      <w:pPr>
        <w:rPr>
          <w:color w:val="auto"/>
          <w:sz w:val="32"/>
          <w:szCs w:val="32"/>
        </w:rPr>
      </w:pPr>
    </w:p>
    <w:p w14:paraId="79D328AF" w14:textId="34CCAB73" w:rsidR="001F2073" w:rsidRDefault="001F2073" w:rsidP="00871D05">
      <w:pPr>
        <w:rPr>
          <w:color w:val="auto"/>
          <w:sz w:val="32"/>
          <w:szCs w:val="32"/>
        </w:rPr>
      </w:pPr>
    </w:p>
    <w:p w14:paraId="68B98993" w14:textId="1583992D" w:rsidR="001F2073" w:rsidRDefault="00D67F30" w:rsidP="00923033">
      <w:pPr>
        <w:pStyle w:val="Title"/>
        <w:numPr>
          <w:ilvl w:val="0"/>
          <w:numId w:val="21"/>
        </w:numPr>
        <w:tabs>
          <w:tab w:val="center" w:pos="4320"/>
          <w:tab w:val="right" w:pos="8640"/>
        </w:tabs>
        <w:jc w:val="left"/>
        <w:rPr>
          <w:color w:val="D91436"/>
          <w:sz w:val="44"/>
          <w:szCs w:val="44"/>
        </w:rPr>
      </w:pPr>
      <w:r>
        <w:rPr>
          <w:color w:val="D91436"/>
          <w:sz w:val="44"/>
          <w:szCs w:val="44"/>
        </w:rPr>
        <w:t xml:space="preserve"> Improvements to be Made</w:t>
      </w:r>
    </w:p>
    <w:p w14:paraId="780689F3" w14:textId="5D968BC3" w:rsidR="001F2073" w:rsidRDefault="001F2073" w:rsidP="00871D05">
      <w:pPr>
        <w:rPr>
          <w:color w:val="auto"/>
          <w:sz w:val="32"/>
          <w:szCs w:val="32"/>
        </w:rPr>
      </w:pPr>
    </w:p>
    <w:p w14:paraId="737C9A5E" w14:textId="497A521E" w:rsidR="001F2073" w:rsidRDefault="00D67F30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Compress all media for faster rendering</w:t>
      </w:r>
    </w:p>
    <w:p w14:paraId="74AD1ED7" w14:textId="10392720" w:rsidR="00FD3B5F" w:rsidRDefault="00FD3B5F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Figure out a solution to the welcome GIF</w:t>
      </w:r>
    </w:p>
    <w:p w14:paraId="56746FE8" w14:textId="7D662F3B" w:rsidR="00D67F30" w:rsidRDefault="00D67F30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Fix Dubai Font Bug</w:t>
      </w:r>
    </w:p>
    <w:p w14:paraId="542ED38F" w14:textId="40F4A1A6" w:rsidR="00C62A18" w:rsidRDefault="00D16171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Add Data and Statistics Component for Investors</w:t>
      </w:r>
    </w:p>
    <w:p w14:paraId="03EA4190" w14:textId="438A4845" w:rsidR="006B28E0" w:rsidRDefault="006B28E0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Update UI for the web </w:t>
      </w:r>
      <w:r w:rsidR="0000195A">
        <w:rPr>
          <w:color w:val="auto"/>
          <w:sz w:val="24"/>
          <w:szCs w:val="24"/>
        </w:rPr>
        <w:t>form page, which lacks any navigation options</w:t>
      </w:r>
    </w:p>
    <w:p w14:paraId="08954786" w14:textId="1E19DC79" w:rsidR="00D67F30" w:rsidRDefault="00923033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Design new “Get Stoked” component and move it to </w:t>
      </w:r>
      <w:r w:rsidR="00C62A18">
        <w:rPr>
          <w:color w:val="auto"/>
          <w:sz w:val="24"/>
          <w:szCs w:val="24"/>
        </w:rPr>
        <w:t>the home page</w:t>
      </w:r>
    </w:p>
    <w:p w14:paraId="612BD5E3" w14:textId="635B01D1" w:rsidR="00C62A18" w:rsidRDefault="00C62A18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Update “Get Stoked” nav link contents to be a detailed description of each component</w:t>
      </w:r>
    </w:p>
    <w:p w14:paraId="3561A0E5" w14:textId="0CC3E397" w:rsidR="00C62A18" w:rsidRDefault="00D16171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Move social media links to footer</w:t>
      </w:r>
    </w:p>
    <w:p w14:paraId="51FED91E" w14:textId="530AC867" w:rsidR="00D16171" w:rsidRDefault="00D16171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Update</w:t>
      </w:r>
      <w:r w:rsidR="00272A77">
        <w:rPr>
          <w:color w:val="auto"/>
          <w:sz w:val="24"/>
          <w:szCs w:val="24"/>
        </w:rPr>
        <w:t xml:space="preserve"> home page</w:t>
      </w:r>
      <w:r>
        <w:rPr>
          <w:color w:val="auto"/>
          <w:sz w:val="24"/>
          <w:szCs w:val="24"/>
        </w:rPr>
        <w:t xml:space="preserve"> </w:t>
      </w:r>
      <w:r w:rsidR="00272A77">
        <w:rPr>
          <w:color w:val="auto"/>
          <w:sz w:val="24"/>
          <w:szCs w:val="24"/>
        </w:rPr>
        <w:t>banners for better UI/UX as in its explanation</w:t>
      </w:r>
    </w:p>
    <w:p w14:paraId="5FB6F24E" w14:textId="23F35EDD" w:rsidR="00272A77" w:rsidRDefault="00272A77" w:rsidP="00D67F30">
      <w:pPr>
        <w:pStyle w:val="ListParagraph"/>
        <w:numPr>
          <w:ilvl w:val="0"/>
          <w:numId w:val="23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Update Slideshow for UI</w:t>
      </w:r>
      <w:r w:rsidR="00FD3B5F">
        <w:rPr>
          <w:color w:val="auto"/>
          <w:sz w:val="24"/>
          <w:szCs w:val="24"/>
        </w:rPr>
        <w:t>/UX</w:t>
      </w:r>
    </w:p>
    <w:p w14:paraId="4A8AFFDA" w14:textId="53287536" w:rsidR="00035C64" w:rsidRDefault="00035C64" w:rsidP="00035C64">
      <w:pPr>
        <w:rPr>
          <w:color w:val="auto"/>
          <w:sz w:val="24"/>
          <w:szCs w:val="24"/>
        </w:rPr>
      </w:pPr>
    </w:p>
    <w:p w14:paraId="522574C7" w14:textId="614F1894" w:rsidR="00035C64" w:rsidRDefault="00035C64" w:rsidP="00035C64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- note: try out wordpress or figma</w:t>
      </w:r>
      <w:r w:rsidR="0067759E">
        <w:rPr>
          <w:color w:val="auto"/>
          <w:sz w:val="24"/>
          <w:szCs w:val="24"/>
        </w:rPr>
        <w:t xml:space="preserve"> for future rapid prototyping</w:t>
      </w:r>
      <w:r w:rsidR="00925A50">
        <w:rPr>
          <w:color w:val="auto"/>
          <w:sz w:val="24"/>
          <w:szCs w:val="24"/>
        </w:rPr>
        <w:t xml:space="preserve"> and easier development</w:t>
      </w:r>
    </w:p>
    <w:p w14:paraId="326EC633" w14:textId="507D1A60" w:rsidR="007C67F1" w:rsidRPr="00035C64" w:rsidRDefault="007C67F1" w:rsidP="00035C64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- use SaSS for CSS</w:t>
      </w:r>
      <w:bookmarkStart w:id="6" w:name="_GoBack"/>
      <w:bookmarkEnd w:id="6"/>
    </w:p>
    <w:sectPr w:rsidR="007C67F1" w:rsidRPr="00035C64">
      <w:headerReference w:type="default" r:id="rId16"/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CF272" w14:textId="77777777" w:rsidR="0067135B" w:rsidRDefault="0067135B" w:rsidP="00C6554A">
      <w:pPr>
        <w:spacing w:before="0" w:after="0" w:line="240" w:lineRule="auto"/>
      </w:pPr>
      <w:r>
        <w:separator/>
      </w:r>
    </w:p>
  </w:endnote>
  <w:endnote w:type="continuationSeparator" w:id="0">
    <w:p w14:paraId="675FB951" w14:textId="77777777" w:rsidR="0067135B" w:rsidRDefault="0067135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alban">
    <w:altName w:val="Cambria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B2395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BFEA9" w14:textId="77777777" w:rsidR="0067135B" w:rsidRDefault="0067135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08E5C6B" w14:textId="77777777" w:rsidR="0067135B" w:rsidRDefault="0067135B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ED13E" w14:textId="522549CA" w:rsidR="00B57FF8" w:rsidRDefault="00B57FF8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4B3EDA2" wp14:editId="46580194">
          <wp:simplePos x="0" y="0"/>
          <wp:positionH relativeFrom="column">
            <wp:posOffset>5647690</wp:posOffset>
          </wp:positionH>
          <wp:positionV relativeFrom="paragraph">
            <wp:posOffset>-139065</wp:posOffset>
          </wp:positionV>
          <wp:extent cx="823595" cy="520065"/>
          <wp:effectExtent l="0" t="0" r="0" b="0"/>
          <wp:wrapThrough wrapText="bothSides">
            <wp:wrapPolygon edited="0">
              <wp:start x="0" y="0"/>
              <wp:lineTo x="0" y="20571"/>
              <wp:lineTo x="20984" y="20571"/>
              <wp:lineTo x="20984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3595" cy="520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61A7331" w14:textId="44E03354" w:rsidR="00B57FF8" w:rsidRDefault="00B57F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324EC2"/>
    <w:multiLevelType w:val="hybridMultilevel"/>
    <w:tmpl w:val="9EC6B85E"/>
    <w:lvl w:ilvl="0" w:tplc="EA14996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0BCA732F"/>
    <w:multiLevelType w:val="hybridMultilevel"/>
    <w:tmpl w:val="2174E5CE"/>
    <w:lvl w:ilvl="0" w:tplc="599881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222222"/>
        <w:sz w:val="24"/>
      </w:rPr>
    </w:lvl>
    <w:lvl w:ilvl="1" w:tplc="CC2C53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14B1E7E"/>
    <w:multiLevelType w:val="hybridMultilevel"/>
    <w:tmpl w:val="4320A67A"/>
    <w:lvl w:ilvl="0" w:tplc="2B00283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D4BE2"/>
    <w:multiLevelType w:val="hybridMultilevel"/>
    <w:tmpl w:val="DE94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8E082D"/>
    <w:multiLevelType w:val="hybridMultilevel"/>
    <w:tmpl w:val="8C38DC18"/>
    <w:lvl w:ilvl="0" w:tplc="E5EA01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DC5368"/>
    <w:multiLevelType w:val="hybridMultilevel"/>
    <w:tmpl w:val="42449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0453F"/>
    <w:multiLevelType w:val="hybridMultilevel"/>
    <w:tmpl w:val="35124E18"/>
    <w:lvl w:ilvl="0" w:tplc="B8CCFDB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D74933"/>
    <w:multiLevelType w:val="hybridMultilevel"/>
    <w:tmpl w:val="102E1B9E"/>
    <w:lvl w:ilvl="0" w:tplc="50645F2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11"/>
  </w:num>
  <w:num w:numId="18">
    <w:abstractNumId w:val="12"/>
  </w:num>
  <w:num w:numId="19">
    <w:abstractNumId w:val="20"/>
  </w:num>
  <w:num w:numId="20">
    <w:abstractNumId w:val="14"/>
  </w:num>
  <w:num w:numId="21">
    <w:abstractNumId w:val="16"/>
  </w:num>
  <w:num w:numId="22">
    <w:abstractNumId w:val="18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1DF"/>
    <w:rsid w:val="0000195A"/>
    <w:rsid w:val="00035C64"/>
    <w:rsid w:val="00057569"/>
    <w:rsid w:val="00060595"/>
    <w:rsid w:val="00080C89"/>
    <w:rsid w:val="00087FAA"/>
    <w:rsid w:val="000D507E"/>
    <w:rsid w:val="000F28EE"/>
    <w:rsid w:val="000F5F27"/>
    <w:rsid w:val="00101B81"/>
    <w:rsid w:val="001047CC"/>
    <w:rsid w:val="0013741E"/>
    <w:rsid w:val="00137814"/>
    <w:rsid w:val="0015291F"/>
    <w:rsid w:val="001614FE"/>
    <w:rsid w:val="001821B9"/>
    <w:rsid w:val="001D1C18"/>
    <w:rsid w:val="001E4020"/>
    <w:rsid w:val="001F2073"/>
    <w:rsid w:val="00227CE7"/>
    <w:rsid w:val="002414A1"/>
    <w:rsid w:val="00246C52"/>
    <w:rsid w:val="002554CD"/>
    <w:rsid w:val="0026442B"/>
    <w:rsid w:val="00272A77"/>
    <w:rsid w:val="00272FB1"/>
    <w:rsid w:val="00293B83"/>
    <w:rsid w:val="002B281F"/>
    <w:rsid w:val="002B4294"/>
    <w:rsid w:val="003110DA"/>
    <w:rsid w:val="00333D0D"/>
    <w:rsid w:val="003A4CB6"/>
    <w:rsid w:val="003B6ED7"/>
    <w:rsid w:val="003D0183"/>
    <w:rsid w:val="003D3F08"/>
    <w:rsid w:val="003E72AA"/>
    <w:rsid w:val="003E7AD1"/>
    <w:rsid w:val="003F5A2F"/>
    <w:rsid w:val="00404152"/>
    <w:rsid w:val="0040682B"/>
    <w:rsid w:val="004322AC"/>
    <w:rsid w:val="00440F2E"/>
    <w:rsid w:val="00444EC1"/>
    <w:rsid w:val="004628D9"/>
    <w:rsid w:val="00467856"/>
    <w:rsid w:val="004A5347"/>
    <w:rsid w:val="004C049F"/>
    <w:rsid w:val="004C1B55"/>
    <w:rsid w:val="004E4E32"/>
    <w:rsid w:val="004E676F"/>
    <w:rsid w:val="005000E2"/>
    <w:rsid w:val="0053737F"/>
    <w:rsid w:val="00580277"/>
    <w:rsid w:val="005808EC"/>
    <w:rsid w:val="00581F5F"/>
    <w:rsid w:val="005A6544"/>
    <w:rsid w:val="005D0D1B"/>
    <w:rsid w:val="005D38C4"/>
    <w:rsid w:val="005E0AD5"/>
    <w:rsid w:val="00633D83"/>
    <w:rsid w:val="00635DFC"/>
    <w:rsid w:val="006372A8"/>
    <w:rsid w:val="00656720"/>
    <w:rsid w:val="00663858"/>
    <w:rsid w:val="00667B88"/>
    <w:rsid w:val="006711B6"/>
    <w:rsid w:val="0067135B"/>
    <w:rsid w:val="006726B2"/>
    <w:rsid w:val="0067759E"/>
    <w:rsid w:val="006A3AEB"/>
    <w:rsid w:val="006A3CE7"/>
    <w:rsid w:val="006B28E0"/>
    <w:rsid w:val="006B7CB5"/>
    <w:rsid w:val="006D0429"/>
    <w:rsid w:val="006D73B2"/>
    <w:rsid w:val="006F7ECC"/>
    <w:rsid w:val="00701E4C"/>
    <w:rsid w:val="00741876"/>
    <w:rsid w:val="0075739B"/>
    <w:rsid w:val="00775CE7"/>
    <w:rsid w:val="00776AEB"/>
    <w:rsid w:val="007C67F1"/>
    <w:rsid w:val="007E2CB1"/>
    <w:rsid w:val="007E5767"/>
    <w:rsid w:val="007F432B"/>
    <w:rsid w:val="007F7AA8"/>
    <w:rsid w:val="00806396"/>
    <w:rsid w:val="00822069"/>
    <w:rsid w:val="00845845"/>
    <w:rsid w:val="00861E6F"/>
    <w:rsid w:val="00871D05"/>
    <w:rsid w:val="008A0325"/>
    <w:rsid w:val="008A2819"/>
    <w:rsid w:val="008E0283"/>
    <w:rsid w:val="008E65B0"/>
    <w:rsid w:val="009020ED"/>
    <w:rsid w:val="00923033"/>
    <w:rsid w:val="00925A50"/>
    <w:rsid w:val="00947346"/>
    <w:rsid w:val="00971FFC"/>
    <w:rsid w:val="009E7E8E"/>
    <w:rsid w:val="00A066C4"/>
    <w:rsid w:val="00A11EA5"/>
    <w:rsid w:val="00A313EA"/>
    <w:rsid w:val="00A56E32"/>
    <w:rsid w:val="00A84F22"/>
    <w:rsid w:val="00AB4D41"/>
    <w:rsid w:val="00AD775C"/>
    <w:rsid w:val="00AE5237"/>
    <w:rsid w:val="00B012C3"/>
    <w:rsid w:val="00B27D16"/>
    <w:rsid w:val="00B302FA"/>
    <w:rsid w:val="00B57FF8"/>
    <w:rsid w:val="00B708E4"/>
    <w:rsid w:val="00BC2662"/>
    <w:rsid w:val="00C42539"/>
    <w:rsid w:val="00C47E1B"/>
    <w:rsid w:val="00C62A18"/>
    <w:rsid w:val="00C6484E"/>
    <w:rsid w:val="00C6554A"/>
    <w:rsid w:val="00CA13C2"/>
    <w:rsid w:val="00CA2C73"/>
    <w:rsid w:val="00CA3104"/>
    <w:rsid w:val="00CB5BBC"/>
    <w:rsid w:val="00CD373A"/>
    <w:rsid w:val="00CD7476"/>
    <w:rsid w:val="00D16171"/>
    <w:rsid w:val="00D25FB8"/>
    <w:rsid w:val="00D30E77"/>
    <w:rsid w:val="00D67F30"/>
    <w:rsid w:val="00D841DF"/>
    <w:rsid w:val="00DD76B6"/>
    <w:rsid w:val="00DE38A1"/>
    <w:rsid w:val="00E05F54"/>
    <w:rsid w:val="00E12476"/>
    <w:rsid w:val="00E14004"/>
    <w:rsid w:val="00E15F84"/>
    <w:rsid w:val="00E31207"/>
    <w:rsid w:val="00E63E1A"/>
    <w:rsid w:val="00ED7ACE"/>
    <w:rsid w:val="00ED7C44"/>
    <w:rsid w:val="00F12DA5"/>
    <w:rsid w:val="00F24679"/>
    <w:rsid w:val="00F36D0E"/>
    <w:rsid w:val="00FC64AF"/>
    <w:rsid w:val="00FD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6029E"/>
  <w15:chartTrackingRefBased/>
  <w15:docId w15:val="{583588BA-43B8-47D6-8C7F-DB5B78706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F36D0E"/>
    <w:pPr>
      <w:ind w:left="720"/>
      <w:contextualSpacing/>
    </w:pPr>
  </w:style>
  <w:style w:type="character" w:customStyle="1" w:styleId="e24kjd">
    <w:name w:val="e24kjd"/>
    <w:basedOn w:val="DefaultParagraphFont"/>
    <w:rsid w:val="00246C52"/>
  </w:style>
  <w:style w:type="character" w:styleId="UnresolvedMention">
    <w:name w:val="Unresolved Mention"/>
    <w:basedOn w:val="DefaultParagraphFont"/>
    <w:uiPriority w:val="99"/>
    <w:semiHidden/>
    <w:unhideWhenUsed/>
    <w:rsid w:val="00701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8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75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font.com/montalban.fon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ubaifont.com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w\AppData\Local\Packages\Microsoft.Office.Desktop_8wekyb3d8bbwe\LocalCache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280</TotalTime>
  <Pages>7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</dc:creator>
  <cp:keywords/>
  <dc:description/>
  <cp:lastModifiedBy>Lawrence Tam</cp:lastModifiedBy>
  <cp:revision>134</cp:revision>
  <cp:lastPrinted>2020-01-30T21:05:00Z</cp:lastPrinted>
  <dcterms:created xsi:type="dcterms:W3CDTF">2019-12-19T00:54:00Z</dcterms:created>
  <dcterms:modified xsi:type="dcterms:W3CDTF">2020-01-30T21:07:00Z</dcterms:modified>
</cp:coreProperties>
</file>